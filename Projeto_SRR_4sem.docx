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13F8" w14:textId="7C93A8EA" w:rsidR="00F72C68" w:rsidRPr="00DE0C72" w:rsidRDefault="00E0645D" w:rsidP="00C61B80">
      <w:pPr>
        <w:pStyle w:val="Pargrafocentralizado"/>
        <w:spacing w:line="360" w:lineRule="auto"/>
        <w:jc w:val="both"/>
        <w:rPr>
          <w:szCs w:val="24"/>
        </w:rPr>
      </w:pPr>
      <w:r w:rsidRPr="00DE0C72">
        <w:rPr>
          <w:noProof/>
          <w:szCs w:val="24"/>
        </w:rPr>
        <w:drawing>
          <wp:inline distT="0" distB="0" distL="0" distR="0" wp14:anchorId="3ECB5E5B" wp14:editId="1AEF9437">
            <wp:extent cx="2705100" cy="781050"/>
            <wp:effectExtent l="0" t="0" r="0" b="0"/>
            <wp:docPr id="1938440331"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0331" name="Imagem 2" descr="Logotipo&#10;&#10;Descrição gerada automaticamente"/>
                    <pic:cNvPicPr>
                      <a:picLocks noChangeAspect="1"/>
                    </pic:cNvPicPr>
                  </pic:nvPicPr>
                  <pic:blipFill>
                    <a:blip r:embed="rId11" cstate="print">
                      <a:extLst>
                        <a:ext uri="{28A0092B-C50C-407E-A947-70E740481C1C}">
                          <a14:useLocalDpi xmlns:a14="http://schemas.microsoft.com/office/drawing/2010/main" val="0"/>
                        </a:ext>
                      </a:extLst>
                    </a:blip>
                    <a:srcRect r="45828"/>
                    <a:stretch>
                      <a:fillRect/>
                    </a:stretch>
                  </pic:blipFill>
                  <pic:spPr>
                    <a:xfrm>
                      <a:off x="0" y="0"/>
                      <a:ext cx="2711209" cy="783176"/>
                    </a:xfrm>
                    <a:prstGeom prst="rect">
                      <a:avLst/>
                    </a:prstGeom>
                    <a:ln>
                      <a:noFill/>
                    </a:ln>
                  </pic:spPr>
                </pic:pic>
              </a:graphicData>
            </a:graphic>
          </wp:inline>
        </w:drawing>
      </w:r>
      <w:r w:rsidRPr="00DE0C72">
        <w:rPr>
          <w:noProof/>
          <w:szCs w:val="24"/>
        </w:rPr>
        <w:drawing>
          <wp:inline distT="0" distB="0" distL="0" distR="0" wp14:anchorId="7415BC92" wp14:editId="79AFBB48">
            <wp:extent cx="3039107" cy="761365"/>
            <wp:effectExtent l="0" t="0" r="0" b="0"/>
            <wp:docPr id="1875849348" name="Imagem 1"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49348" name="Imagem 1" descr="Logotipo&#10;&#10;Descrição gerada automaticamente com confiança média"/>
                    <pic:cNvPicPr>
                      <a:picLocks noChangeAspect="1"/>
                    </pic:cNvPicPr>
                  </pic:nvPicPr>
                  <pic:blipFill>
                    <a:blip r:embed="rId12" cstate="print">
                      <a:extLst>
                        <a:ext uri="{28A0092B-C50C-407E-A947-70E740481C1C}">
                          <a14:useLocalDpi xmlns:a14="http://schemas.microsoft.com/office/drawing/2010/main" val="0"/>
                        </a:ext>
                      </a:extLst>
                    </a:blip>
                    <a:srcRect l="8286" t="19765" r="7882" b="28935"/>
                    <a:stretch>
                      <a:fillRect/>
                    </a:stretch>
                  </pic:blipFill>
                  <pic:spPr>
                    <a:xfrm>
                      <a:off x="0" y="0"/>
                      <a:ext cx="3122835" cy="782341"/>
                    </a:xfrm>
                    <a:prstGeom prst="rect">
                      <a:avLst/>
                    </a:prstGeom>
                    <a:ln>
                      <a:noFill/>
                    </a:ln>
                  </pic:spPr>
                </pic:pic>
              </a:graphicData>
            </a:graphic>
          </wp:inline>
        </w:drawing>
      </w:r>
    </w:p>
    <w:p w14:paraId="44535FF3" w14:textId="77777777" w:rsidR="00F72C68" w:rsidRPr="00DE0C72" w:rsidRDefault="00E0645D">
      <w:pPr>
        <w:pStyle w:val="Pargrafocentralizado"/>
        <w:pBdr>
          <w:top w:val="single" w:sz="4" w:space="1" w:color="auto"/>
        </w:pBdr>
        <w:spacing w:line="360" w:lineRule="auto"/>
        <w:rPr>
          <w:rFonts w:ascii="Arial" w:hAnsi="Arial" w:cs="Arial"/>
          <w:szCs w:val="24"/>
        </w:rPr>
      </w:pPr>
      <w:r w:rsidRPr="00DE0C72">
        <w:rPr>
          <w:rFonts w:ascii="Arial" w:hAnsi="Arial" w:cs="Arial"/>
          <w:szCs w:val="24"/>
        </w:rPr>
        <w:t>Faculdade de Tecnologia Professor José Camargo – Fatec Jales</w:t>
      </w:r>
    </w:p>
    <w:p w14:paraId="336BDFB2" w14:textId="77777777" w:rsidR="00F72C68" w:rsidRPr="00DE0C72" w:rsidRDefault="00F72C68">
      <w:pPr>
        <w:pStyle w:val="Pargrafocentralizado"/>
        <w:spacing w:line="360" w:lineRule="auto"/>
        <w:rPr>
          <w:szCs w:val="24"/>
        </w:rPr>
      </w:pPr>
    </w:p>
    <w:p w14:paraId="4C7177E5" w14:textId="77777777" w:rsidR="00F72C68" w:rsidRPr="00DE0C72" w:rsidRDefault="00F72C68">
      <w:pPr>
        <w:pStyle w:val="Pargrafocentralizado"/>
        <w:spacing w:line="360" w:lineRule="auto"/>
        <w:rPr>
          <w:szCs w:val="24"/>
        </w:rPr>
      </w:pPr>
    </w:p>
    <w:p w14:paraId="381169ED" w14:textId="77777777" w:rsidR="00F72C68" w:rsidRPr="00DE0C72" w:rsidRDefault="00F72C68">
      <w:pPr>
        <w:pStyle w:val="Pargrafocentralizado"/>
        <w:spacing w:line="360" w:lineRule="auto"/>
        <w:rPr>
          <w:szCs w:val="24"/>
        </w:rPr>
      </w:pPr>
    </w:p>
    <w:p w14:paraId="0F198BDB" w14:textId="77777777" w:rsidR="00F72C68" w:rsidRPr="00DE0C72" w:rsidRDefault="00F72C68">
      <w:pPr>
        <w:pStyle w:val="Pargrafocentralizado"/>
        <w:spacing w:line="360" w:lineRule="auto"/>
        <w:rPr>
          <w:szCs w:val="24"/>
        </w:rPr>
      </w:pPr>
    </w:p>
    <w:p w14:paraId="62171378" w14:textId="77777777" w:rsidR="00F72C68" w:rsidRPr="00DE0C72" w:rsidRDefault="00E0645D">
      <w:pPr>
        <w:pStyle w:val="Pargrafocentralizado"/>
        <w:spacing w:line="360" w:lineRule="auto"/>
        <w:rPr>
          <w:b/>
          <w:smallCaps/>
          <w:szCs w:val="24"/>
        </w:rPr>
      </w:pPr>
      <w:r w:rsidRPr="00DE0C72">
        <w:rPr>
          <w:b/>
          <w:smallCaps/>
          <w:szCs w:val="24"/>
        </w:rPr>
        <w:t>Mateus Silva de Matos</w:t>
      </w:r>
    </w:p>
    <w:p w14:paraId="2A52C44D" w14:textId="77777777" w:rsidR="00F72C68" w:rsidRPr="00DE0C72" w:rsidRDefault="00E0645D">
      <w:pPr>
        <w:pStyle w:val="Pargrafocentralizado"/>
        <w:spacing w:line="360" w:lineRule="auto"/>
        <w:rPr>
          <w:b/>
          <w:smallCaps/>
          <w:szCs w:val="24"/>
        </w:rPr>
      </w:pPr>
      <w:r w:rsidRPr="00DE0C72">
        <w:rPr>
          <w:b/>
          <w:smallCaps/>
          <w:szCs w:val="24"/>
        </w:rPr>
        <w:t>Theo Pinheiro de Almeida Fernandes Botelho da Ponte</w:t>
      </w:r>
    </w:p>
    <w:p w14:paraId="4441926B" w14:textId="77777777" w:rsidR="00F72C68" w:rsidRPr="00DE0C72" w:rsidRDefault="00F72C68">
      <w:pPr>
        <w:pStyle w:val="Pargrafocentralizado"/>
        <w:spacing w:line="360" w:lineRule="auto"/>
        <w:rPr>
          <w:b/>
          <w:smallCaps/>
          <w:szCs w:val="24"/>
        </w:rPr>
      </w:pPr>
    </w:p>
    <w:p w14:paraId="229AE18C" w14:textId="77777777" w:rsidR="00F72C68" w:rsidRPr="00DE0C72" w:rsidRDefault="00F72C68">
      <w:pPr>
        <w:pStyle w:val="Pargrafocentralizado"/>
        <w:spacing w:line="360" w:lineRule="auto"/>
        <w:rPr>
          <w:szCs w:val="24"/>
        </w:rPr>
      </w:pPr>
    </w:p>
    <w:p w14:paraId="2ACB870F" w14:textId="77777777" w:rsidR="00F72C68" w:rsidRPr="00DE0C72" w:rsidRDefault="00F72C68">
      <w:pPr>
        <w:pStyle w:val="Pargrafocentralizado"/>
        <w:spacing w:line="360" w:lineRule="auto"/>
        <w:rPr>
          <w:szCs w:val="24"/>
        </w:rPr>
      </w:pPr>
    </w:p>
    <w:p w14:paraId="5D092410" w14:textId="77777777" w:rsidR="00F72C68" w:rsidRPr="00DE0C72" w:rsidRDefault="00F72C68">
      <w:pPr>
        <w:pStyle w:val="Pargrafocentralizado"/>
        <w:spacing w:line="360" w:lineRule="auto"/>
        <w:rPr>
          <w:szCs w:val="24"/>
        </w:rPr>
      </w:pPr>
    </w:p>
    <w:p w14:paraId="42B95CF1" w14:textId="77777777" w:rsidR="00F72C68" w:rsidRPr="00DE0C72" w:rsidRDefault="00F72C68">
      <w:pPr>
        <w:pStyle w:val="Pargrafocentralizado"/>
        <w:spacing w:line="360" w:lineRule="auto"/>
        <w:rPr>
          <w:szCs w:val="24"/>
        </w:rPr>
      </w:pPr>
    </w:p>
    <w:p w14:paraId="4702F19D" w14:textId="6B14E970" w:rsidR="00B956A7" w:rsidRPr="00DE0C72" w:rsidRDefault="00B956A7">
      <w:pPr>
        <w:pStyle w:val="Pargrafocentralizado"/>
        <w:spacing w:line="360" w:lineRule="auto"/>
        <w:rPr>
          <w:b/>
          <w:szCs w:val="24"/>
        </w:rPr>
      </w:pPr>
      <w:r w:rsidRPr="00DE0C72">
        <w:rPr>
          <w:b/>
          <w:szCs w:val="24"/>
        </w:rPr>
        <w:t>SISTEMA DE GERENCIAMENTO ACADÊMICO:</w:t>
      </w:r>
    </w:p>
    <w:p w14:paraId="5C2F6F4D" w14:textId="230662A4" w:rsidR="00F72C68" w:rsidRPr="00DE0C72" w:rsidRDefault="00E0645D">
      <w:pPr>
        <w:pStyle w:val="Pargrafocentralizado"/>
        <w:spacing w:line="360" w:lineRule="auto"/>
        <w:rPr>
          <w:b/>
          <w:szCs w:val="24"/>
        </w:rPr>
      </w:pPr>
      <w:r w:rsidRPr="00DE0C72">
        <w:rPr>
          <w:b/>
          <w:szCs w:val="24"/>
        </w:rPr>
        <w:t>ESPALHANDO A PALAVRA</w:t>
      </w:r>
    </w:p>
    <w:p w14:paraId="22CDD070" w14:textId="77777777" w:rsidR="00F72C68" w:rsidRPr="00DE0C72" w:rsidRDefault="00F72C68">
      <w:pPr>
        <w:pStyle w:val="Pargrafocentralizado"/>
        <w:spacing w:line="360" w:lineRule="auto"/>
        <w:rPr>
          <w:szCs w:val="24"/>
        </w:rPr>
      </w:pPr>
    </w:p>
    <w:p w14:paraId="4CC22F01" w14:textId="77777777" w:rsidR="00F72C68" w:rsidRPr="00DE0C72" w:rsidRDefault="00F72C68">
      <w:pPr>
        <w:pStyle w:val="Pargrafocentralizado"/>
        <w:spacing w:line="360" w:lineRule="auto"/>
        <w:rPr>
          <w:szCs w:val="24"/>
        </w:rPr>
      </w:pPr>
    </w:p>
    <w:p w14:paraId="50921CCB" w14:textId="77777777" w:rsidR="00F72C68" w:rsidRPr="00DE0C72" w:rsidRDefault="00F72C68">
      <w:pPr>
        <w:pStyle w:val="Pargrafocentralizado"/>
        <w:spacing w:line="360" w:lineRule="auto"/>
        <w:rPr>
          <w:szCs w:val="24"/>
        </w:rPr>
      </w:pPr>
    </w:p>
    <w:p w14:paraId="10677303" w14:textId="77777777" w:rsidR="00F72C68" w:rsidRPr="00DE0C72" w:rsidRDefault="00F72C68">
      <w:pPr>
        <w:pStyle w:val="Pargrafocentralizado"/>
        <w:spacing w:line="360" w:lineRule="auto"/>
        <w:rPr>
          <w:szCs w:val="24"/>
        </w:rPr>
      </w:pPr>
    </w:p>
    <w:p w14:paraId="6BB3F6B4" w14:textId="77777777" w:rsidR="00F72C68" w:rsidRPr="00DE0C72" w:rsidRDefault="00E0645D">
      <w:pPr>
        <w:pStyle w:val="Pargrafocentralizado"/>
        <w:spacing w:line="360" w:lineRule="auto"/>
        <w:rPr>
          <w:b/>
          <w:szCs w:val="24"/>
        </w:rPr>
      </w:pPr>
      <w:r w:rsidRPr="00DE0C72">
        <w:rPr>
          <w:b/>
          <w:szCs w:val="24"/>
        </w:rPr>
        <w:t xml:space="preserve">Trabalho Interdisciplinar </w:t>
      </w:r>
    </w:p>
    <w:p w14:paraId="720C5591" w14:textId="77777777" w:rsidR="00F72C68" w:rsidRPr="00DE0C72" w:rsidRDefault="00E0645D">
      <w:pPr>
        <w:pStyle w:val="Pargrafocentralizado"/>
        <w:spacing w:line="360" w:lineRule="auto"/>
        <w:rPr>
          <w:szCs w:val="24"/>
        </w:rPr>
      </w:pPr>
      <w:r w:rsidRPr="00DE0C72">
        <w:rPr>
          <w:szCs w:val="24"/>
        </w:rPr>
        <w:t>Disciplinas Envolvidas: Engenharia de Software II e Interface Humano Computador.</w:t>
      </w:r>
    </w:p>
    <w:p w14:paraId="5E3B9762" w14:textId="77777777" w:rsidR="00F72C68" w:rsidRPr="00DE0C72" w:rsidRDefault="00E0645D">
      <w:pPr>
        <w:pStyle w:val="Pargrafocentralizado"/>
        <w:spacing w:line="360" w:lineRule="auto"/>
        <w:rPr>
          <w:szCs w:val="24"/>
        </w:rPr>
      </w:pPr>
      <w:r w:rsidRPr="00DE0C72">
        <w:rPr>
          <w:szCs w:val="24"/>
        </w:rPr>
        <w:t xml:space="preserve">Professores envolvidos: Fabiana P. Masson </w:t>
      </w:r>
      <w:proofErr w:type="spellStart"/>
      <w:r w:rsidRPr="00DE0C72">
        <w:rPr>
          <w:szCs w:val="24"/>
        </w:rPr>
        <w:t>Caravieri</w:t>
      </w:r>
      <w:proofErr w:type="spellEnd"/>
      <w:r w:rsidRPr="00DE0C72">
        <w:rPr>
          <w:szCs w:val="24"/>
        </w:rPr>
        <w:t xml:space="preserve"> e Welington </w:t>
      </w:r>
      <w:proofErr w:type="spellStart"/>
      <w:r w:rsidRPr="00DE0C72">
        <w:rPr>
          <w:szCs w:val="24"/>
        </w:rPr>
        <w:t>Luis</w:t>
      </w:r>
      <w:proofErr w:type="spellEnd"/>
      <w:r w:rsidRPr="00DE0C72">
        <w:rPr>
          <w:szCs w:val="24"/>
        </w:rPr>
        <w:t xml:space="preserve"> </w:t>
      </w:r>
      <w:proofErr w:type="spellStart"/>
      <w:r w:rsidRPr="00DE0C72">
        <w:rPr>
          <w:szCs w:val="24"/>
        </w:rPr>
        <w:t>Codinhoto</w:t>
      </w:r>
      <w:proofErr w:type="spellEnd"/>
      <w:r w:rsidRPr="00DE0C72">
        <w:rPr>
          <w:szCs w:val="24"/>
        </w:rPr>
        <w:t xml:space="preserve"> Garcia.</w:t>
      </w:r>
    </w:p>
    <w:p w14:paraId="2F2B603F" w14:textId="77777777" w:rsidR="00F72C68" w:rsidRPr="00DE0C72" w:rsidRDefault="00F72C68">
      <w:pPr>
        <w:pStyle w:val="Pargrafocentralizado"/>
        <w:spacing w:line="360" w:lineRule="auto"/>
        <w:rPr>
          <w:szCs w:val="24"/>
        </w:rPr>
      </w:pPr>
    </w:p>
    <w:p w14:paraId="2E181BF7" w14:textId="77777777" w:rsidR="00F72C68" w:rsidRPr="00DE0C72" w:rsidRDefault="00F72C68">
      <w:pPr>
        <w:pStyle w:val="Pargrafocentralizado"/>
        <w:spacing w:line="360" w:lineRule="auto"/>
        <w:rPr>
          <w:szCs w:val="24"/>
        </w:rPr>
      </w:pPr>
    </w:p>
    <w:p w14:paraId="6DF5ACB8" w14:textId="77777777" w:rsidR="00F72C68" w:rsidRPr="00DE0C72" w:rsidRDefault="00F72C68">
      <w:pPr>
        <w:pStyle w:val="Pargrafocentralizado"/>
        <w:spacing w:line="360" w:lineRule="auto"/>
        <w:rPr>
          <w:szCs w:val="24"/>
        </w:rPr>
      </w:pPr>
    </w:p>
    <w:p w14:paraId="039BA94B" w14:textId="77777777" w:rsidR="00F72C68" w:rsidRPr="00DE0C72" w:rsidRDefault="00F72C68">
      <w:pPr>
        <w:pStyle w:val="Pargrafocentralizado"/>
        <w:spacing w:line="360" w:lineRule="auto"/>
        <w:rPr>
          <w:szCs w:val="24"/>
        </w:rPr>
      </w:pPr>
    </w:p>
    <w:p w14:paraId="05BA4ADC" w14:textId="77777777" w:rsidR="00F72C68" w:rsidRPr="00DE0C72" w:rsidRDefault="00F72C68">
      <w:pPr>
        <w:pStyle w:val="Pargrafocentralizado"/>
        <w:spacing w:line="360" w:lineRule="auto"/>
        <w:rPr>
          <w:szCs w:val="24"/>
        </w:rPr>
      </w:pPr>
    </w:p>
    <w:p w14:paraId="56D69EA1" w14:textId="77777777" w:rsidR="00F72C68" w:rsidRDefault="00F72C68">
      <w:pPr>
        <w:pStyle w:val="Pargrafocentralizado"/>
        <w:spacing w:line="360" w:lineRule="auto"/>
        <w:rPr>
          <w:szCs w:val="24"/>
        </w:rPr>
      </w:pPr>
    </w:p>
    <w:p w14:paraId="1724CE53" w14:textId="77777777" w:rsidR="00C61B80" w:rsidRPr="00DE0C72" w:rsidRDefault="00C61B80">
      <w:pPr>
        <w:pStyle w:val="Pargrafocentralizado"/>
        <w:spacing w:line="360" w:lineRule="auto"/>
        <w:rPr>
          <w:szCs w:val="24"/>
        </w:rPr>
      </w:pPr>
    </w:p>
    <w:p w14:paraId="029075FC" w14:textId="77777777" w:rsidR="00F72C68" w:rsidRPr="00DE0C72" w:rsidRDefault="00E0645D">
      <w:pPr>
        <w:autoSpaceDE w:val="0"/>
        <w:autoSpaceDN w:val="0"/>
        <w:adjustRightInd w:val="0"/>
        <w:ind w:firstLine="0"/>
        <w:jc w:val="center"/>
        <w:rPr>
          <w:bCs/>
          <w:szCs w:val="24"/>
        </w:rPr>
      </w:pPr>
      <w:r w:rsidRPr="00DE0C72">
        <w:rPr>
          <w:bCs/>
          <w:szCs w:val="24"/>
        </w:rPr>
        <w:t>Jales</w:t>
      </w:r>
    </w:p>
    <w:p w14:paraId="3CA35EEB" w14:textId="157756A7" w:rsidR="00F72C68" w:rsidRPr="00DE0C72" w:rsidRDefault="00E0645D" w:rsidP="00C61B80">
      <w:pPr>
        <w:pStyle w:val="Universidade"/>
        <w:spacing w:line="360" w:lineRule="auto"/>
        <w:rPr>
          <w:b w:val="0"/>
          <w:bCs/>
          <w:sz w:val="24"/>
          <w:szCs w:val="24"/>
        </w:rPr>
      </w:pPr>
      <w:r w:rsidRPr="00DE0C72">
        <w:rPr>
          <w:b w:val="0"/>
          <w:bCs/>
          <w:sz w:val="24"/>
          <w:szCs w:val="24"/>
        </w:rPr>
        <w:t>2024</w:t>
      </w:r>
    </w:p>
    <w:p w14:paraId="627D3928" w14:textId="77777777" w:rsidR="00F72C68" w:rsidRPr="00DE0C72" w:rsidRDefault="00E0645D">
      <w:pPr>
        <w:pStyle w:val="Ttulo"/>
        <w:rPr>
          <w:szCs w:val="24"/>
        </w:rPr>
      </w:pPr>
      <w:r w:rsidRPr="00DE0C72">
        <w:rPr>
          <w:szCs w:val="24"/>
        </w:rPr>
        <w:lastRenderedPageBreak/>
        <w:t xml:space="preserve">SUMÁRIO </w:t>
      </w:r>
    </w:p>
    <w:p w14:paraId="17871884" w14:textId="77777777" w:rsidR="00F72C68" w:rsidRPr="00DE0C72" w:rsidRDefault="00F72C68">
      <w:bookmarkStart w:id="0" w:name="_Toc253375252"/>
    </w:p>
    <w:p w14:paraId="7C229FA3" w14:textId="5FB64B7F" w:rsidR="002856A0" w:rsidRDefault="00E0645D">
      <w:pPr>
        <w:pStyle w:val="Sumrio1"/>
        <w:rPr>
          <w:rFonts w:asciiTheme="minorHAnsi" w:eastAsiaTheme="minorEastAsia" w:hAnsiTheme="minorHAnsi" w:cstheme="minorBidi"/>
          <w:b w:val="0"/>
          <w:noProof/>
          <w:kern w:val="2"/>
          <w:szCs w:val="24"/>
          <w14:ligatures w14:val="standardContextual"/>
        </w:rPr>
      </w:pPr>
      <w:r w:rsidRPr="00DE0C72">
        <w:rPr>
          <w:b w:val="0"/>
        </w:rPr>
        <w:fldChar w:fldCharType="begin"/>
      </w:r>
      <w:r w:rsidRPr="00DE0C72">
        <w:instrText xml:space="preserve"> TOC \h \z \t "01-Titulo1;1;02-Titulo2;2;03-Titulo3;3" </w:instrText>
      </w:r>
      <w:r w:rsidRPr="00DE0C72">
        <w:rPr>
          <w:b w:val="0"/>
        </w:rPr>
        <w:fldChar w:fldCharType="separate"/>
      </w:r>
      <w:hyperlink w:anchor="_Toc202096596" w:history="1">
        <w:r w:rsidR="002856A0" w:rsidRPr="00F20CCD">
          <w:rPr>
            <w:rStyle w:val="Hyperlink"/>
            <w:noProof/>
          </w:rPr>
          <w:t>1</w:t>
        </w:r>
        <w:r w:rsidR="002856A0">
          <w:rPr>
            <w:rFonts w:asciiTheme="minorHAnsi" w:eastAsiaTheme="minorEastAsia" w:hAnsiTheme="minorHAnsi" w:cstheme="minorBidi"/>
            <w:b w:val="0"/>
            <w:noProof/>
            <w:kern w:val="2"/>
            <w:szCs w:val="24"/>
            <w14:ligatures w14:val="standardContextual"/>
          </w:rPr>
          <w:tab/>
        </w:r>
        <w:r w:rsidR="002856A0" w:rsidRPr="00F20CCD">
          <w:rPr>
            <w:rStyle w:val="Hyperlink"/>
            <w:noProof/>
          </w:rPr>
          <w:t>INTRODUÇÃO</w:t>
        </w:r>
        <w:r w:rsidR="002856A0">
          <w:rPr>
            <w:noProof/>
            <w:webHidden/>
          </w:rPr>
          <w:tab/>
        </w:r>
        <w:r w:rsidR="002856A0">
          <w:rPr>
            <w:noProof/>
            <w:webHidden/>
          </w:rPr>
          <w:fldChar w:fldCharType="begin"/>
        </w:r>
        <w:r w:rsidR="002856A0">
          <w:rPr>
            <w:noProof/>
            <w:webHidden/>
          </w:rPr>
          <w:instrText xml:space="preserve"> PAGEREF _Toc202096596 \h </w:instrText>
        </w:r>
        <w:r w:rsidR="002856A0">
          <w:rPr>
            <w:noProof/>
            <w:webHidden/>
          </w:rPr>
        </w:r>
        <w:r w:rsidR="002856A0">
          <w:rPr>
            <w:noProof/>
            <w:webHidden/>
          </w:rPr>
          <w:fldChar w:fldCharType="separate"/>
        </w:r>
        <w:r w:rsidR="002856A0">
          <w:rPr>
            <w:noProof/>
            <w:webHidden/>
          </w:rPr>
          <w:t>3</w:t>
        </w:r>
        <w:r w:rsidR="002856A0">
          <w:rPr>
            <w:noProof/>
            <w:webHidden/>
          </w:rPr>
          <w:fldChar w:fldCharType="end"/>
        </w:r>
      </w:hyperlink>
    </w:p>
    <w:p w14:paraId="57531B36" w14:textId="63AF7157"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597" w:history="1">
        <w:r w:rsidRPr="00F20CCD">
          <w:rPr>
            <w:rStyle w:val="Hyperlink"/>
            <w:noProof/>
          </w:rPr>
          <w:t>1.1 Justificativa</w:t>
        </w:r>
        <w:r>
          <w:rPr>
            <w:noProof/>
            <w:webHidden/>
          </w:rPr>
          <w:tab/>
        </w:r>
        <w:r>
          <w:rPr>
            <w:noProof/>
            <w:webHidden/>
          </w:rPr>
          <w:fldChar w:fldCharType="begin"/>
        </w:r>
        <w:r>
          <w:rPr>
            <w:noProof/>
            <w:webHidden/>
          </w:rPr>
          <w:instrText xml:space="preserve"> PAGEREF _Toc202096597 \h </w:instrText>
        </w:r>
        <w:r>
          <w:rPr>
            <w:noProof/>
            <w:webHidden/>
          </w:rPr>
        </w:r>
        <w:r>
          <w:rPr>
            <w:noProof/>
            <w:webHidden/>
          </w:rPr>
          <w:fldChar w:fldCharType="separate"/>
        </w:r>
        <w:r>
          <w:rPr>
            <w:noProof/>
            <w:webHidden/>
          </w:rPr>
          <w:t>4</w:t>
        </w:r>
        <w:r>
          <w:rPr>
            <w:noProof/>
            <w:webHidden/>
          </w:rPr>
          <w:fldChar w:fldCharType="end"/>
        </w:r>
      </w:hyperlink>
    </w:p>
    <w:p w14:paraId="2A47CF25" w14:textId="69C524A6"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598" w:history="1">
        <w:r w:rsidRPr="00F20CCD">
          <w:rPr>
            <w:rStyle w:val="Hyperlink"/>
            <w:noProof/>
          </w:rPr>
          <w:t>1.2 Objetivo</w:t>
        </w:r>
        <w:r>
          <w:rPr>
            <w:noProof/>
            <w:webHidden/>
          </w:rPr>
          <w:tab/>
        </w:r>
        <w:r>
          <w:rPr>
            <w:noProof/>
            <w:webHidden/>
          </w:rPr>
          <w:fldChar w:fldCharType="begin"/>
        </w:r>
        <w:r>
          <w:rPr>
            <w:noProof/>
            <w:webHidden/>
          </w:rPr>
          <w:instrText xml:space="preserve"> PAGEREF _Toc202096598 \h </w:instrText>
        </w:r>
        <w:r>
          <w:rPr>
            <w:noProof/>
            <w:webHidden/>
          </w:rPr>
        </w:r>
        <w:r>
          <w:rPr>
            <w:noProof/>
            <w:webHidden/>
          </w:rPr>
          <w:fldChar w:fldCharType="separate"/>
        </w:r>
        <w:r>
          <w:rPr>
            <w:noProof/>
            <w:webHidden/>
          </w:rPr>
          <w:t>4</w:t>
        </w:r>
        <w:r>
          <w:rPr>
            <w:noProof/>
            <w:webHidden/>
          </w:rPr>
          <w:fldChar w:fldCharType="end"/>
        </w:r>
      </w:hyperlink>
    </w:p>
    <w:p w14:paraId="1FE280D5" w14:textId="054A2CE9"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599" w:history="1">
        <w:r w:rsidRPr="00F20CCD">
          <w:rPr>
            <w:rStyle w:val="Hyperlink"/>
            <w:noProof/>
          </w:rPr>
          <w:t>2</w:t>
        </w:r>
        <w:r>
          <w:rPr>
            <w:rFonts w:asciiTheme="minorHAnsi" w:eastAsiaTheme="minorEastAsia" w:hAnsiTheme="minorHAnsi" w:cstheme="minorBidi"/>
            <w:b w:val="0"/>
            <w:noProof/>
            <w:kern w:val="2"/>
            <w:szCs w:val="24"/>
            <w14:ligatures w14:val="standardContextual"/>
          </w:rPr>
          <w:tab/>
        </w:r>
        <w:r w:rsidRPr="00F20CCD">
          <w:rPr>
            <w:rStyle w:val="Hyperlink"/>
            <w:noProof/>
          </w:rPr>
          <w:t>REFERENCIAL TEÓRICO</w:t>
        </w:r>
        <w:r>
          <w:rPr>
            <w:noProof/>
            <w:webHidden/>
          </w:rPr>
          <w:tab/>
        </w:r>
        <w:r>
          <w:rPr>
            <w:noProof/>
            <w:webHidden/>
          </w:rPr>
          <w:fldChar w:fldCharType="begin"/>
        </w:r>
        <w:r>
          <w:rPr>
            <w:noProof/>
            <w:webHidden/>
          </w:rPr>
          <w:instrText xml:space="preserve"> PAGEREF _Toc202096599 \h </w:instrText>
        </w:r>
        <w:r>
          <w:rPr>
            <w:noProof/>
            <w:webHidden/>
          </w:rPr>
        </w:r>
        <w:r>
          <w:rPr>
            <w:noProof/>
            <w:webHidden/>
          </w:rPr>
          <w:fldChar w:fldCharType="separate"/>
        </w:r>
        <w:r>
          <w:rPr>
            <w:noProof/>
            <w:webHidden/>
          </w:rPr>
          <w:t>5</w:t>
        </w:r>
        <w:r>
          <w:rPr>
            <w:noProof/>
            <w:webHidden/>
          </w:rPr>
          <w:fldChar w:fldCharType="end"/>
        </w:r>
      </w:hyperlink>
    </w:p>
    <w:p w14:paraId="4F751C4E" w14:textId="4993340E"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00" w:history="1">
        <w:r w:rsidRPr="00F20CCD">
          <w:rPr>
            <w:rStyle w:val="Hyperlink"/>
            <w:noProof/>
          </w:rPr>
          <w:t>3</w:t>
        </w:r>
        <w:r>
          <w:rPr>
            <w:rFonts w:asciiTheme="minorHAnsi" w:eastAsiaTheme="minorEastAsia" w:hAnsiTheme="minorHAnsi" w:cstheme="minorBidi"/>
            <w:b w:val="0"/>
            <w:noProof/>
            <w:kern w:val="2"/>
            <w:szCs w:val="24"/>
            <w14:ligatures w14:val="standardContextual"/>
          </w:rPr>
          <w:tab/>
        </w:r>
        <w:r w:rsidRPr="00F20CCD">
          <w:rPr>
            <w:rStyle w:val="Hyperlink"/>
            <w:noProof/>
          </w:rPr>
          <w:t>LEVANTAMENTO DE REQUISITOS DE SOFTWARE</w:t>
        </w:r>
        <w:r>
          <w:rPr>
            <w:noProof/>
            <w:webHidden/>
          </w:rPr>
          <w:tab/>
        </w:r>
        <w:r>
          <w:rPr>
            <w:noProof/>
            <w:webHidden/>
          </w:rPr>
          <w:fldChar w:fldCharType="begin"/>
        </w:r>
        <w:r>
          <w:rPr>
            <w:noProof/>
            <w:webHidden/>
          </w:rPr>
          <w:instrText xml:space="preserve"> PAGEREF _Toc202096600 \h </w:instrText>
        </w:r>
        <w:r>
          <w:rPr>
            <w:noProof/>
            <w:webHidden/>
          </w:rPr>
        </w:r>
        <w:r>
          <w:rPr>
            <w:noProof/>
            <w:webHidden/>
          </w:rPr>
          <w:fldChar w:fldCharType="separate"/>
        </w:r>
        <w:r>
          <w:rPr>
            <w:noProof/>
            <w:webHidden/>
          </w:rPr>
          <w:t>7</w:t>
        </w:r>
        <w:r>
          <w:rPr>
            <w:noProof/>
            <w:webHidden/>
          </w:rPr>
          <w:fldChar w:fldCharType="end"/>
        </w:r>
      </w:hyperlink>
    </w:p>
    <w:p w14:paraId="5ACBCDA0" w14:textId="66CF84C4"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1" w:history="1">
        <w:r w:rsidRPr="00F20CCD">
          <w:rPr>
            <w:rStyle w:val="Hyperlink"/>
            <w:noProof/>
          </w:rPr>
          <w:t>3.1 Descrição atual sistema da empresa</w:t>
        </w:r>
        <w:r>
          <w:rPr>
            <w:noProof/>
            <w:webHidden/>
          </w:rPr>
          <w:tab/>
        </w:r>
        <w:r>
          <w:rPr>
            <w:noProof/>
            <w:webHidden/>
          </w:rPr>
          <w:fldChar w:fldCharType="begin"/>
        </w:r>
        <w:r>
          <w:rPr>
            <w:noProof/>
            <w:webHidden/>
          </w:rPr>
          <w:instrText xml:space="preserve"> PAGEREF _Toc202096601 \h </w:instrText>
        </w:r>
        <w:r>
          <w:rPr>
            <w:noProof/>
            <w:webHidden/>
          </w:rPr>
        </w:r>
        <w:r>
          <w:rPr>
            <w:noProof/>
            <w:webHidden/>
          </w:rPr>
          <w:fldChar w:fldCharType="separate"/>
        </w:r>
        <w:r>
          <w:rPr>
            <w:noProof/>
            <w:webHidden/>
          </w:rPr>
          <w:t>9</w:t>
        </w:r>
        <w:r>
          <w:rPr>
            <w:noProof/>
            <w:webHidden/>
          </w:rPr>
          <w:fldChar w:fldCharType="end"/>
        </w:r>
      </w:hyperlink>
    </w:p>
    <w:p w14:paraId="579C658A" w14:textId="2A45EDC0"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2" w:history="1">
        <w:r w:rsidRPr="00F20CCD">
          <w:rPr>
            <w:rStyle w:val="Hyperlink"/>
            <w:noProof/>
          </w:rPr>
          <w:t>3.3 Descrição dos principais problemas</w:t>
        </w:r>
        <w:r>
          <w:rPr>
            <w:noProof/>
            <w:webHidden/>
          </w:rPr>
          <w:tab/>
        </w:r>
        <w:r>
          <w:rPr>
            <w:noProof/>
            <w:webHidden/>
          </w:rPr>
          <w:fldChar w:fldCharType="begin"/>
        </w:r>
        <w:r>
          <w:rPr>
            <w:noProof/>
            <w:webHidden/>
          </w:rPr>
          <w:instrText xml:space="preserve"> PAGEREF _Toc202096602 \h </w:instrText>
        </w:r>
        <w:r>
          <w:rPr>
            <w:noProof/>
            <w:webHidden/>
          </w:rPr>
        </w:r>
        <w:r>
          <w:rPr>
            <w:noProof/>
            <w:webHidden/>
          </w:rPr>
          <w:fldChar w:fldCharType="separate"/>
        </w:r>
        <w:r>
          <w:rPr>
            <w:noProof/>
            <w:webHidden/>
          </w:rPr>
          <w:t>9</w:t>
        </w:r>
        <w:r>
          <w:rPr>
            <w:noProof/>
            <w:webHidden/>
          </w:rPr>
          <w:fldChar w:fldCharType="end"/>
        </w:r>
      </w:hyperlink>
    </w:p>
    <w:p w14:paraId="25F046FC" w14:textId="4AA54B90"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3" w:history="1">
        <w:r w:rsidRPr="00F20CCD">
          <w:rPr>
            <w:rStyle w:val="Hyperlink"/>
            <w:noProof/>
          </w:rPr>
          <w:t>3.4 Descrição dos requisitos funcionais</w:t>
        </w:r>
        <w:r>
          <w:rPr>
            <w:noProof/>
            <w:webHidden/>
          </w:rPr>
          <w:tab/>
        </w:r>
        <w:r>
          <w:rPr>
            <w:noProof/>
            <w:webHidden/>
          </w:rPr>
          <w:fldChar w:fldCharType="begin"/>
        </w:r>
        <w:r>
          <w:rPr>
            <w:noProof/>
            <w:webHidden/>
          </w:rPr>
          <w:instrText xml:space="preserve"> PAGEREF _Toc202096603 \h </w:instrText>
        </w:r>
        <w:r>
          <w:rPr>
            <w:noProof/>
            <w:webHidden/>
          </w:rPr>
        </w:r>
        <w:r>
          <w:rPr>
            <w:noProof/>
            <w:webHidden/>
          </w:rPr>
          <w:fldChar w:fldCharType="separate"/>
        </w:r>
        <w:r>
          <w:rPr>
            <w:noProof/>
            <w:webHidden/>
          </w:rPr>
          <w:t>10</w:t>
        </w:r>
        <w:r>
          <w:rPr>
            <w:noProof/>
            <w:webHidden/>
          </w:rPr>
          <w:fldChar w:fldCharType="end"/>
        </w:r>
      </w:hyperlink>
    </w:p>
    <w:p w14:paraId="0DE001F3" w14:textId="2B2F4CEE"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4" w:history="1">
        <w:r w:rsidRPr="00F20CCD">
          <w:rPr>
            <w:rStyle w:val="Hyperlink"/>
            <w:noProof/>
          </w:rPr>
          <w:t>3.5 Descrição dos requisitos não funcionais</w:t>
        </w:r>
        <w:r>
          <w:rPr>
            <w:noProof/>
            <w:webHidden/>
          </w:rPr>
          <w:tab/>
        </w:r>
        <w:r>
          <w:rPr>
            <w:noProof/>
            <w:webHidden/>
          </w:rPr>
          <w:fldChar w:fldCharType="begin"/>
        </w:r>
        <w:r>
          <w:rPr>
            <w:noProof/>
            <w:webHidden/>
          </w:rPr>
          <w:instrText xml:space="preserve"> PAGEREF _Toc202096604 \h </w:instrText>
        </w:r>
        <w:r>
          <w:rPr>
            <w:noProof/>
            <w:webHidden/>
          </w:rPr>
        </w:r>
        <w:r>
          <w:rPr>
            <w:noProof/>
            <w:webHidden/>
          </w:rPr>
          <w:fldChar w:fldCharType="separate"/>
        </w:r>
        <w:r>
          <w:rPr>
            <w:noProof/>
            <w:webHidden/>
          </w:rPr>
          <w:t>10</w:t>
        </w:r>
        <w:r>
          <w:rPr>
            <w:noProof/>
            <w:webHidden/>
          </w:rPr>
          <w:fldChar w:fldCharType="end"/>
        </w:r>
      </w:hyperlink>
    </w:p>
    <w:p w14:paraId="65B776EE" w14:textId="32EBA58C"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05" w:history="1">
        <w:r w:rsidRPr="00F20CCD">
          <w:rPr>
            <w:rStyle w:val="Hyperlink"/>
            <w:noProof/>
          </w:rPr>
          <w:t>4</w:t>
        </w:r>
        <w:r>
          <w:rPr>
            <w:rFonts w:asciiTheme="minorHAnsi" w:eastAsiaTheme="minorEastAsia" w:hAnsiTheme="minorHAnsi" w:cstheme="minorBidi"/>
            <w:b w:val="0"/>
            <w:noProof/>
            <w:kern w:val="2"/>
            <w:szCs w:val="24"/>
            <w14:ligatures w14:val="standardContextual"/>
          </w:rPr>
          <w:tab/>
        </w:r>
        <w:r w:rsidRPr="00F20CCD">
          <w:rPr>
            <w:rStyle w:val="Hyperlink"/>
            <w:noProof/>
          </w:rPr>
          <w:t>VISÃO DE CASO DE USO - UML</w:t>
        </w:r>
        <w:r>
          <w:rPr>
            <w:noProof/>
            <w:webHidden/>
          </w:rPr>
          <w:tab/>
        </w:r>
        <w:r>
          <w:rPr>
            <w:noProof/>
            <w:webHidden/>
          </w:rPr>
          <w:fldChar w:fldCharType="begin"/>
        </w:r>
        <w:r>
          <w:rPr>
            <w:noProof/>
            <w:webHidden/>
          </w:rPr>
          <w:instrText xml:space="preserve"> PAGEREF _Toc202096605 \h </w:instrText>
        </w:r>
        <w:r>
          <w:rPr>
            <w:noProof/>
            <w:webHidden/>
          </w:rPr>
        </w:r>
        <w:r>
          <w:rPr>
            <w:noProof/>
            <w:webHidden/>
          </w:rPr>
          <w:fldChar w:fldCharType="separate"/>
        </w:r>
        <w:r>
          <w:rPr>
            <w:noProof/>
            <w:webHidden/>
          </w:rPr>
          <w:t>11</w:t>
        </w:r>
        <w:r>
          <w:rPr>
            <w:noProof/>
            <w:webHidden/>
          </w:rPr>
          <w:fldChar w:fldCharType="end"/>
        </w:r>
      </w:hyperlink>
    </w:p>
    <w:p w14:paraId="4A5A7661" w14:textId="098E8369"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6" w:history="1">
        <w:r w:rsidRPr="00F20CCD">
          <w:rPr>
            <w:rStyle w:val="Hyperlink"/>
            <w:noProof/>
          </w:rPr>
          <w:t>4.1 Diagrama de Classes</w:t>
        </w:r>
        <w:r>
          <w:rPr>
            <w:noProof/>
            <w:webHidden/>
          </w:rPr>
          <w:tab/>
        </w:r>
        <w:r>
          <w:rPr>
            <w:noProof/>
            <w:webHidden/>
          </w:rPr>
          <w:fldChar w:fldCharType="begin"/>
        </w:r>
        <w:r>
          <w:rPr>
            <w:noProof/>
            <w:webHidden/>
          </w:rPr>
          <w:instrText xml:space="preserve"> PAGEREF _Toc202096606 \h </w:instrText>
        </w:r>
        <w:r>
          <w:rPr>
            <w:noProof/>
            <w:webHidden/>
          </w:rPr>
        </w:r>
        <w:r>
          <w:rPr>
            <w:noProof/>
            <w:webHidden/>
          </w:rPr>
          <w:fldChar w:fldCharType="separate"/>
        </w:r>
        <w:r>
          <w:rPr>
            <w:noProof/>
            <w:webHidden/>
          </w:rPr>
          <w:t>11</w:t>
        </w:r>
        <w:r>
          <w:rPr>
            <w:noProof/>
            <w:webHidden/>
          </w:rPr>
          <w:fldChar w:fldCharType="end"/>
        </w:r>
      </w:hyperlink>
    </w:p>
    <w:p w14:paraId="0B7C52FD" w14:textId="23B6BA9B"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7" w:history="1">
        <w:r w:rsidRPr="00F20CCD">
          <w:rPr>
            <w:rStyle w:val="Hyperlink"/>
            <w:noProof/>
          </w:rPr>
          <w:t>4.2 Definição dos Atores</w:t>
        </w:r>
        <w:r>
          <w:rPr>
            <w:noProof/>
            <w:webHidden/>
          </w:rPr>
          <w:tab/>
        </w:r>
        <w:r>
          <w:rPr>
            <w:noProof/>
            <w:webHidden/>
          </w:rPr>
          <w:fldChar w:fldCharType="begin"/>
        </w:r>
        <w:r>
          <w:rPr>
            <w:noProof/>
            <w:webHidden/>
          </w:rPr>
          <w:instrText xml:space="preserve"> PAGEREF _Toc202096607 \h </w:instrText>
        </w:r>
        <w:r>
          <w:rPr>
            <w:noProof/>
            <w:webHidden/>
          </w:rPr>
        </w:r>
        <w:r>
          <w:rPr>
            <w:noProof/>
            <w:webHidden/>
          </w:rPr>
          <w:fldChar w:fldCharType="separate"/>
        </w:r>
        <w:r>
          <w:rPr>
            <w:noProof/>
            <w:webHidden/>
          </w:rPr>
          <w:t>12</w:t>
        </w:r>
        <w:r>
          <w:rPr>
            <w:noProof/>
            <w:webHidden/>
          </w:rPr>
          <w:fldChar w:fldCharType="end"/>
        </w:r>
      </w:hyperlink>
    </w:p>
    <w:p w14:paraId="3B886F07" w14:textId="0646BBA4"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8" w:history="1">
        <w:r w:rsidRPr="00F20CCD">
          <w:rPr>
            <w:rStyle w:val="Hyperlink"/>
            <w:noProof/>
          </w:rPr>
          <w:t>4.3 Diagrama de Casos de Uso</w:t>
        </w:r>
        <w:r>
          <w:rPr>
            <w:noProof/>
            <w:webHidden/>
          </w:rPr>
          <w:tab/>
        </w:r>
        <w:r>
          <w:rPr>
            <w:noProof/>
            <w:webHidden/>
          </w:rPr>
          <w:fldChar w:fldCharType="begin"/>
        </w:r>
        <w:r>
          <w:rPr>
            <w:noProof/>
            <w:webHidden/>
          </w:rPr>
          <w:instrText xml:space="preserve"> PAGEREF _Toc202096608 \h </w:instrText>
        </w:r>
        <w:r>
          <w:rPr>
            <w:noProof/>
            <w:webHidden/>
          </w:rPr>
        </w:r>
        <w:r>
          <w:rPr>
            <w:noProof/>
            <w:webHidden/>
          </w:rPr>
          <w:fldChar w:fldCharType="separate"/>
        </w:r>
        <w:r>
          <w:rPr>
            <w:noProof/>
            <w:webHidden/>
          </w:rPr>
          <w:t>12</w:t>
        </w:r>
        <w:r>
          <w:rPr>
            <w:noProof/>
            <w:webHidden/>
          </w:rPr>
          <w:fldChar w:fldCharType="end"/>
        </w:r>
      </w:hyperlink>
    </w:p>
    <w:p w14:paraId="7C184571" w14:textId="2AC7083E"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09" w:history="1">
        <w:r w:rsidRPr="00F20CCD">
          <w:rPr>
            <w:rStyle w:val="Hyperlink"/>
            <w:noProof/>
          </w:rPr>
          <w:t>4.5 Diagrama de Sequência</w:t>
        </w:r>
        <w:r>
          <w:rPr>
            <w:noProof/>
            <w:webHidden/>
          </w:rPr>
          <w:tab/>
        </w:r>
        <w:r>
          <w:rPr>
            <w:noProof/>
            <w:webHidden/>
          </w:rPr>
          <w:fldChar w:fldCharType="begin"/>
        </w:r>
        <w:r>
          <w:rPr>
            <w:noProof/>
            <w:webHidden/>
          </w:rPr>
          <w:instrText xml:space="preserve"> PAGEREF _Toc202096609 \h </w:instrText>
        </w:r>
        <w:r>
          <w:rPr>
            <w:noProof/>
            <w:webHidden/>
          </w:rPr>
        </w:r>
        <w:r>
          <w:rPr>
            <w:noProof/>
            <w:webHidden/>
          </w:rPr>
          <w:fldChar w:fldCharType="separate"/>
        </w:r>
        <w:r>
          <w:rPr>
            <w:noProof/>
            <w:webHidden/>
          </w:rPr>
          <w:t>23</w:t>
        </w:r>
        <w:r>
          <w:rPr>
            <w:noProof/>
            <w:webHidden/>
          </w:rPr>
          <w:fldChar w:fldCharType="end"/>
        </w:r>
      </w:hyperlink>
    </w:p>
    <w:p w14:paraId="4A2D0174" w14:textId="38217AAF"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10" w:history="1">
        <w:r w:rsidRPr="00F20CCD">
          <w:rPr>
            <w:rStyle w:val="Hyperlink"/>
            <w:noProof/>
          </w:rPr>
          <w:t>4.6 Diagrama de Comunicação</w:t>
        </w:r>
        <w:r>
          <w:rPr>
            <w:noProof/>
            <w:webHidden/>
          </w:rPr>
          <w:tab/>
        </w:r>
        <w:r>
          <w:rPr>
            <w:noProof/>
            <w:webHidden/>
          </w:rPr>
          <w:fldChar w:fldCharType="begin"/>
        </w:r>
        <w:r>
          <w:rPr>
            <w:noProof/>
            <w:webHidden/>
          </w:rPr>
          <w:instrText xml:space="preserve"> PAGEREF _Toc202096610 \h </w:instrText>
        </w:r>
        <w:r>
          <w:rPr>
            <w:noProof/>
            <w:webHidden/>
          </w:rPr>
        </w:r>
        <w:r>
          <w:rPr>
            <w:noProof/>
            <w:webHidden/>
          </w:rPr>
          <w:fldChar w:fldCharType="separate"/>
        </w:r>
        <w:r>
          <w:rPr>
            <w:noProof/>
            <w:webHidden/>
          </w:rPr>
          <w:t>27</w:t>
        </w:r>
        <w:r>
          <w:rPr>
            <w:noProof/>
            <w:webHidden/>
          </w:rPr>
          <w:fldChar w:fldCharType="end"/>
        </w:r>
      </w:hyperlink>
    </w:p>
    <w:p w14:paraId="3B9D8D4B" w14:textId="16025398"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11" w:history="1">
        <w:r w:rsidRPr="00F20CCD">
          <w:rPr>
            <w:rStyle w:val="Hyperlink"/>
            <w:noProof/>
          </w:rPr>
          <w:t>4.7 Diagrama de Atividade</w:t>
        </w:r>
        <w:r>
          <w:rPr>
            <w:noProof/>
            <w:webHidden/>
          </w:rPr>
          <w:tab/>
        </w:r>
        <w:r>
          <w:rPr>
            <w:noProof/>
            <w:webHidden/>
          </w:rPr>
          <w:fldChar w:fldCharType="begin"/>
        </w:r>
        <w:r>
          <w:rPr>
            <w:noProof/>
            <w:webHidden/>
          </w:rPr>
          <w:instrText xml:space="preserve"> PAGEREF _Toc202096611 \h </w:instrText>
        </w:r>
        <w:r>
          <w:rPr>
            <w:noProof/>
            <w:webHidden/>
          </w:rPr>
        </w:r>
        <w:r>
          <w:rPr>
            <w:noProof/>
            <w:webHidden/>
          </w:rPr>
          <w:fldChar w:fldCharType="separate"/>
        </w:r>
        <w:r>
          <w:rPr>
            <w:noProof/>
            <w:webHidden/>
          </w:rPr>
          <w:t>29</w:t>
        </w:r>
        <w:r>
          <w:rPr>
            <w:noProof/>
            <w:webHidden/>
          </w:rPr>
          <w:fldChar w:fldCharType="end"/>
        </w:r>
      </w:hyperlink>
    </w:p>
    <w:p w14:paraId="26423B08" w14:textId="297461FD" w:rsidR="002856A0" w:rsidRDefault="002856A0">
      <w:pPr>
        <w:pStyle w:val="Sumrio2"/>
        <w:rPr>
          <w:rFonts w:asciiTheme="minorHAnsi" w:eastAsiaTheme="minorEastAsia" w:hAnsiTheme="minorHAnsi" w:cstheme="minorBidi"/>
          <w:smallCaps w:val="0"/>
          <w:noProof/>
          <w:kern w:val="2"/>
          <w:szCs w:val="24"/>
          <w14:ligatures w14:val="standardContextual"/>
        </w:rPr>
      </w:pPr>
      <w:hyperlink w:anchor="_Toc202096612" w:history="1">
        <w:r w:rsidRPr="00F20CCD">
          <w:rPr>
            <w:rStyle w:val="Hyperlink"/>
            <w:noProof/>
          </w:rPr>
          <w:t>4.8 Diagrama de Máquina de Estados</w:t>
        </w:r>
        <w:r>
          <w:rPr>
            <w:noProof/>
            <w:webHidden/>
          </w:rPr>
          <w:tab/>
        </w:r>
        <w:r>
          <w:rPr>
            <w:noProof/>
            <w:webHidden/>
          </w:rPr>
          <w:fldChar w:fldCharType="begin"/>
        </w:r>
        <w:r>
          <w:rPr>
            <w:noProof/>
            <w:webHidden/>
          </w:rPr>
          <w:instrText xml:space="preserve"> PAGEREF _Toc202096612 \h </w:instrText>
        </w:r>
        <w:r>
          <w:rPr>
            <w:noProof/>
            <w:webHidden/>
          </w:rPr>
        </w:r>
        <w:r>
          <w:rPr>
            <w:noProof/>
            <w:webHidden/>
          </w:rPr>
          <w:fldChar w:fldCharType="separate"/>
        </w:r>
        <w:r>
          <w:rPr>
            <w:noProof/>
            <w:webHidden/>
          </w:rPr>
          <w:t>31</w:t>
        </w:r>
        <w:r>
          <w:rPr>
            <w:noProof/>
            <w:webHidden/>
          </w:rPr>
          <w:fldChar w:fldCharType="end"/>
        </w:r>
      </w:hyperlink>
    </w:p>
    <w:p w14:paraId="55DF7201" w14:textId="5C2D9B8F"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13" w:history="1">
        <w:r w:rsidRPr="00F20CCD">
          <w:rPr>
            <w:rStyle w:val="Hyperlink"/>
            <w:noProof/>
          </w:rPr>
          <w:t>5</w:t>
        </w:r>
        <w:r>
          <w:rPr>
            <w:rFonts w:asciiTheme="minorHAnsi" w:eastAsiaTheme="minorEastAsia" w:hAnsiTheme="minorHAnsi" w:cstheme="minorBidi"/>
            <w:b w:val="0"/>
            <w:noProof/>
            <w:kern w:val="2"/>
            <w:szCs w:val="24"/>
            <w14:ligatures w14:val="standardContextual"/>
          </w:rPr>
          <w:tab/>
        </w:r>
        <w:r w:rsidRPr="00F20CCD">
          <w:rPr>
            <w:rStyle w:val="Hyperlink"/>
            <w:noProof/>
          </w:rPr>
          <w:t>DEFINIÇÃO D</w:t>
        </w:r>
        <w:r w:rsidRPr="00F20CCD">
          <w:rPr>
            <w:rStyle w:val="Hyperlink"/>
            <w:noProof/>
          </w:rPr>
          <w:t>A</w:t>
        </w:r>
        <w:r w:rsidRPr="00F20CCD">
          <w:rPr>
            <w:rStyle w:val="Hyperlink"/>
            <w:noProof/>
          </w:rPr>
          <w:t xml:space="preserve"> INTERFACE COM O USUÁRIO (UX) (3º semstre)</w:t>
        </w:r>
        <w:r>
          <w:rPr>
            <w:noProof/>
            <w:webHidden/>
          </w:rPr>
          <w:tab/>
        </w:r>
        <w:r>
          <w:rPr>
            <w:noProof/>
            <w:webHidden/>
          </w:rPr>
          <w:fldChar w:fldCharType="begin"/>
        </w:r>
        <w:r>
          <w:rPr>
            <w:noProof/>
            <w:webHidden/>
          </w:rPr>
          <w:instrText xml:space="preserve"> PAGEREF _Toc202096613 \h </w:instrText>
        </w:r>
        <w:r>
          <w:rPr>
            <w:noProof/>
            <w:webHidden/>
          </w:rPr>
        </w:r>
        <w:r>
          <w:rPr>
            <w:noProof/>
            <w:webHidden/>
          </w:rPr>
          <w:fldChar w:fldCharType="separate"/>
        </w:r>
        <w:r>
          <w:rPr>
            <w:noProof/>
            <w:webHidden/>
          </w:rPr>
          <w:t>33</w:t>
        </w:r>
        <w:r>
          <w:rPr>
            <w:noProof/>
            <w:webHidden/>
          </w:rPr>
          <w:fldChar w:fldCharType="end"/>
        </w:r>
      </w:hyperlink>
    </w:p>
    <w:p w14:paraId="4F67F30D" w14:textId="151C529F" w:rsidR="002856A0" w:rsidRPr="002856A0" w:rsidRDefault="002856A0" w:rsidP="002856A0">
      <w:pPr>
        <w:pStyle w:val="Sumrio1"/>
        <w:rPr>
          <w:rFonts w:asciiTheme="minorHAnsi" w:eastAsiaTheme="minorEastAsia" w:hAnsiTheme="minorHAnsi" w:cstheme="minorBidi"/>
          <w:b w:val="0"/>
          <w:noProof/>
          <w:kern w:val="2"/>
          <w:szCs w:val="24"/>
          <w14:ligatures w14:val="standardContextual"/>
        </w:rPr>
      </w:pPr>
      <w:hyperlink w:anchor="_Toc202096614" w:history="1">
        <w:r w:rsidRPr="00F20CCD">
          <w:rPr>
            <w:rStyle w:val="Hyperlink"/>
            <w:noProof/>
          </w:rPr>
          <w:t>6</w:t>
        </w:r>
        <w:r>
          <w:rPr>
            <w:rFonts w:asciiTheme="minorHAnsi" w:eastAsiaTheme="minorEastAsia" w:hAnsiTheme="minorHAnsi" w:cstheme="minorBidi"/>
            <w:b w:val="0"/>
            <w:noProof/>
            <w:kern w:val="2"/>
            <w:szCs w:val="24"/>
            <w14:ligatures w14:val="standardContextual"/>
          </w:rPr>
          <w:tab/>
        </w:r>
        <w:r w:rsidRPr="00F20CCD">
          <w:rPr>
            <w:rStyle w:val="Hyperlink"/>
            <w:noProof/>
          </w:rPr>
          <w:t>BANCO DE DADOS</w:t>
        </w:r>
        <w:r>
          <w:rPr>
            <w:noProof/>
            <w:webHidden/>
          </w:rPr>
          <w:tab/>
        </w:r>
        <w:r>
          <w:rPr>
            <w:noProof/>
            <w:webHidden/>
          </w:rPr>
          <w:fldChar w:fldCharType="begin"/>
        </w:r>
        <w:r>
          <w:rPr>
            <w:noProof/>
            <w:webHidden/>
          </w:rPr>
          <w:instrText xml:space="preserve"> PAGEREF _Toc202096614 \h </w:instrText>
        </w:r>
        <w:r>
          <w:rPr>
            <w:noProof/>
            <w:webHidden/>
          </w:rPr>
        </w:r>
        <w:r>
          <w:rPr>
            <w:noProof/>
            <w:webHidden/>
          </w:rPr>
          <w:fldChar w:fldCharType="separate"/>
        </w:r>
        <w:r>
          <w:rPr>
            <w:noProof/>
            <w:webHidden/>
          </w:rPr>
          <w:t>39</w:t>
        </w:r>
        <w:r>
          <w:rPr>
            <w:noProof/>
            <w:webHidden/>
          </w:rPr>
          <w:fldChar w:fldCharType="end"/>
        </w:r>
      </w:hyperlink>
    </w:p>
    <w:p w14:paraId="61E4240B" w14:textId="0B62656F"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16" w:history="1">
        <w:r w:rsidRPr="00F20CCD">
          <w:rPr>
            <w:rStyle w:val="Hyperlink"/>
            <w:noProof/>
          </w:rPr>
          <w:t>7</w:t>
        </w:r>
        <w:r>
          <w:rPr>
            <w:rFonts w:asciiTheme="minorHAnsi" w:eastAsiaTheme="minorEastAsia" w:hAnsiTheme="minorHAnsi" w:cstheme="minorBidi"/>
            <w:b w:val="0"/>
            <w:noProof/>
            <w:kern w:val="2"/>
            <w:szCs w:val="24"/>
            <w14:ligatures w14:val="standardContextual"/>
          </w:rPr>
          <w:tab/>
        </w:r>
        <w:r w:rsidRPr="00F20CCD">
          <w:rPr>
            <w:rStyle w:val="Hyperlink"/>
            <w:noProof/>
          </w:rPr>
          <w:t>PROGRAMAÇÃO Web</w:t>
        </w:r>
        <w:r>
          <w:rPr>
            <w:noProof/>
            <w:webHidden/>
          </w:rPr>
          <w:tab/>
        </w:r>
        <w:r>
          <w:rPr>
            <w:noProof/>
            <w:webHidden/>
          </w:rPr>
          <w:fldChar w:fldCharType="begin"/>
        </w:r>
        <w:r>
          <w:rPr>
            <w:noProof/>
            <w:webHidden/>
          </w:rPr>
          <w:instrText xml:space="preserve"> PAGEREF _Toc202096616 \h </w:instrText>
        </w:r>
        <w:r>
          <w:rPr>
            <w:noProof/>
            <w:webHidden/>
          </w:rPr>
        </w:r>
        <w:r>
          <w:rPr>
            <w:noProof/>
            <w:webHidden/>
          </w:rPr>
          <w:fldChar w:fldCharType="separate"/>
        </w:r>
        <w:r>
          <w:rPr>
            <w:noProof/>
            <w:webHidden/>
          </w:rPr>
          <w:t>40</w:t>
        </w:r>
        <w:r>
          <w:rPr>
            <w:noProof/>
            <w:webHidden/>
          </w:rPr>
          <w:fldChar w:fldCharType="end"/>
        </w:r>
      </w:hyperlink>
    </w:p>
    <w:p w14:paraId="0847B089" w14:textId="3ED67D0F"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17" w:history="1">
        <w:r w:rsidRPr="00F20CCD">
          <w:rPr>
            <w:rStyle w:val="Hyperlink"/>
            <w:noProof/>
          </w:rPr>
          <w:t>8</w:t>
        </w:r>
        <w:r>
          <w:rPr>
            <w:rFonts w:asciiTheme="minorHAnsi" w:eastAsiaTheme="minorEastAsia" w:hAnsiTheme="minorHAnsi" w:cstheme="minorBidi"/>
            <w:b w:val="0"/>
            <w:noProof/>
            <w:kern w:val="2"/>
            <w:szCs w:val="24"/>
            <w14:ligatures w14:val="standardContextual"/>
          </w:rPr>
          <w:tab/>
        </w:r>
        <w:r w:rsidRPr="00F20CCD">
          <w:rPr>
            <w:rStyle w:val="Hyperlink"/>
            <w:noProof/>
          </w:rPr>
          <w:t>CONC</w:t>
        </w:r>
        <w:r w:rsidRPr="00F20CCD">
          <w:rPr>
            <w:rStyle w:val="Hyperlink"/>
            <w:noProof/>
          </w:rPr>
          <w:t>L</w:t>
        </w:r>
        <w:r w:rsidRPr="00F20CCD">
          <w:rPr>
            <w:rStyle w:val="Hyperlink"/>
            <w:noProof/>
          </w:rPr>
          <w:t>U</w:t>
        </w:r>
        <w:r w:rsidRPr="00F20CCD">
          <w:rPr>
            <w:rStyle w:val="Hyperlink"/>
            <w:noProof/>
          </w:rPr>
          <w:t>S</w:t>
        </w:r>
        <w:r w:rsidRPr="00F20CCD">
          <w:rPr>
            <w:rStyle w:val="Hyperlink"/>
            <w:noProof/>
          </w:rPr>
          <w:t>ÃO</w:t>
        </w:r>
        <w:r>
          <w:rPr>
            <w:noProof/>
            <w:webHidden/>
          </w:rPr>
          <w:tab/>
        </w:r>
        <w:r>
          <w:rPr>
            <w:noProof/>
            <w:webHidden/>
          </w:rPr>
          <w:fldChar w:fldCharType="begin"/>
        </w:r>
        <w:r>
          <w:rPr>
            <w:noProof/>
            <w:webHidden/>
          </w:rPr>
          <w:instrText xml:space="preserve"> PAGEREF _Toc202096617 \h </w:instrText>
        </w:r>
        <w:r>
          <w:rPr>
            <w:noProof/>
            <w:webHidden/>
          </w:rPr>
        </w:r>
        <w:r>
          <w:rPr>
            <w:noProof/>
            <w:webHidden/>
          </w:rPr>
          <w:fldChar w:fldCharType="separate"/>
        </w:r>
        <w:r>
          <w:rPr>
            <w:noProof/>
            <w:webHidden/>
          </w:rPr>
          <w:t>43</w:t>
        </w:r>
        <w:r>
          <w:rPr>
            <w:noProof/>
            <w:webHidden/>
          </w:rPr>
          <w:fldChar w:fldCharType="end"/>
        </w:r>
      </w:hyperlink>
    </w:p>
    <w:p w14:paraId="414C38E2" w14:textId="21629DE7" w:rsidR="002856A0" w:rsidRDefault="002856A0">
      <w:pPr>
        <w:pStyle w:val="Sumrio1"/>
        <w:rPr>
          <w:rFonts w:asciiTheme="minorHAnsi" w:eastAsiaTheme="minorEastAsia" w:hAnsiTheme="minorHAnsi" w:cstheme="minorBidi"/>
          <w:b w:val="0"/>
          <w:noProof/>
          <w:kern w:val="2"/>
          <w:szCs w:val="24"/>
          <w14:ligatures w14:val="standardContextual"/>
        </w:rPr>
      </w:pPr>
      <w:hyperlink w:anchor="_Toc202096618" w:history="1">
        <w:r w:rsidRPr="00F20CCD">
          <w:rPr>
            <w:rStyle w:val="Hyperlink"/>
            <w:noProof/>
          </w:rPr>
          <w:t>REFERÊNCIAS</w:t>
        </w:r>
        <w:r>
          <w:rPr>
            <w:noProof/>
            <w:webHidden/>
          </w:rPr>
          <w:tab/>
        </w:r>
        <w:r>
          <w:rPr>
            <w:noProof/>
            <w:webHidden/>
          </w:rPr>
          <w:fldChar w:fldCharType="begin"/>
        </w:r>
        <w:r>
          <w:rPr>
            <w:noProof/>
            <w:webHidden/>
          </w:rPr>
          <w:instrText xml:space="preserve"> PAGEREF _Toc202096618 \h </w:instrText>
        </w:r>
        <w:r>
          <w:rPr>
            <w:noProof/>
            <w:webHidden/>
          </w:rPr>
        </w:r>
        <w:r>
          <w:rPr>
            <w:noProof/>
            <w:webHidden/>
          </w:rPr>
          <w:fldChar w:fldCharType="separate"/>
        </w:r>
        <w:r>
          <w:rPr>
            <w:noProof/>
            <w:webHidden/>
          </w:rPr>
          <w:t>44</w:t>
        </w:r>
        <w:r>
          <w:rPr>
            <w:noProof/>
            <w:webHidden/>
          </w:rPr>
          <w:fldChar w:fldCharType="end"/>
        </w:r>
      </w:hyperlink>
    </w:p>
    <w:p w14:paraId="48239BC6" w14:textId="242F0A06" w:rsidR="00F72C68" w:rsidRPr="00DE0C72" w:rsidRDefault="00E0645D">
      <w:pPr>
        <w:sectPr w:rsidR="00F72C68" w:rsidRPr="00DE0C72">
          <w:pgSz w:w="11907" w:h="16840"/>
          <w:pgMar w:top="1701" w:right="1134" w:bottom="1134" w:left="1701" w:header="720" w:footer="720" w:gutter="0"/>
          <w:pgNumType w:start="12"/>
          <w:cols w:space="720"/>
          <w:docGrid w:linePitch="326"/>
        </w:sectPr>
      </w:pPr>
      <w:r w:rsidRPr="00DE0C72">
        <w:rPr>
          <w:b/>
          <w:bCs/>
        </w:rPr>
        <w:fldChar w:fldCharType="end"/>
      </w:r>
    </w:p>
    <w:p w14:paraId="191BE1F5" w14:textId="77777777" w:rsidR="00F72C68" w:rsidRPr="00DE0C72" w:rsidRDefault="00E0645D">
      <w:pPr>
        <w:pStyle w:val="01-Titulo1"/>
      </w:pPr>
      <w:bookmarkStart w:id="1" w:name="_Toc311656220"/>
      <w:bookmarkStart w:id="2" w:name="_Toc311656307"/>
      <w:bookmarkStart w:id="3" w:name="_Toc311655753"/>
      <w:bookmarkStart w:id="4" w:name="_Toc311656574"/>
      <w:bookmarkStart w:id="5" w:name="_Toc311676921"/>
      <w:bookmarkStart w:id="6" w:name="_Toc311677289"/>
      <w:bookmarkStart w:id="7" w:name="_Toc202096596"/>
      <w:r w:rsidRPr="00DE0C72">
        <w:lastRenderedPageBreak/>
        <w:t>INTRODUÇÃO</w:t>
      </w:r>
      <w:bookmarkEnd w:id="0"/>
      <w:bookmarkEnd w:id="1"/>
      <w:bookmarkEnd w:id="2"/>
      <w:bookmarkEnd w:id="3"/>
      <w:bookmarkEnd w:id="4"/>
      <w:bookmarkEnd w:id="5"/>
      <w:bookmarkEnd w:id="6"/>
      <w:bookmarkEnd w:id="7"/>
    </w:p>
    <w:p w14:paraId="5DB8447A" w14:textId="77777777" w:rsidR="00F72C68" w:rsidRPr="00DE0C72" w:rsidRDefault="00F72C68">
      <w:pPr>
        <w:pStyle w:val="Pargrafo"/>
        <w:spacing w:before="0" w:line="360" w:lineRule="auto"/>
        <w:ind w:firstLine="851"/>
        <w:rPr>
          <w:szCs w:val="24"/>
        </w:rPr>
      </w:pPr>
    </w:p>
    <w:p w14:paraId="4E84EBAA" w14:textId="77777777" w:rsidR="00F72C68" w:rsidRPr="00DE0C72" w:rsidRDefault="00E0645D">
      <w:pPr>
        <w:pStyle w:val="Pargrafo"/>
        <w:tabs>
          <w:tab w:val="left" w:pos="5893"/>
        </w:tabs>
        <w:spacing w:before="0" w:line="360" w:lineRule="auto"/>
        <w:ind w:firstLine="851"/>
      </w:pPr>
      <w:r w:rsidRPr="00DE0C72">
        <w:t xml:space="preserve">No atual cenário de ensino brasileiro, teve grandes avanços na propagação do conhecimento, com abertura de muitas faculdades, seminários, cursos e pós-graduações. Segundo </w:t>
      </w:r>
      <w:proofErr w:type="spellStart"/>
      <w:r w:rsidRPr="00DE0C72">
        <w:t>Antonucci</w:t>
      </w:r>
      <w:proofErr w:type="spellEnd"/>
      <w:r w:rsidRPr="00DE0C72">
        <w:t xml:space="preserve"> (2023), o Mapa de Crescimento do Ensino Superior entre 2018 e 2023, houve um aumento notável no número de polos de Educação a Distância (EAD) no país que os números saltaram de 15,4 mil polos para 46,6 mil em apenas cinco anos.</w:t>
      </w:r>
    </w:p>
    <w:p w14:paraId="22854311" w14:textId="77777777" w:rsidR="00F72C68" w:rsidRPr="00DE0C72" w:rsidRDefault="00E0645D">
      <w:pPr>
        <w:pStyle w:val="Pargrafo"/>
        <w:tabs>
          <w:tab w:val="left" w:pos="5893"/>
        </w:tabs>
        <w:spacing w:before="0" w:line="360" w:lineRule="auto"/>
        <w:ind w:firstLine="851"/>
      </w:pPr>
      <w:r w:rsidRPr="00DE0C72">
        <w:t xml:space="preserve">Nesta crescente busca pelo conhecimento, as entidades de ensino </w:t>
      </w:r>
      <w:r w:rsidRPr="00DE0C72">
        <w:rPr>
          <w:color w:val="000000" w:themeColor="text1"/>
        </w:rPr>
        <w:t>não podem mais continuar com armazenamento somente presencial</w:t>
      </w:r>
      <w:r w:rsidRPr="00DE0C72">
        <w:t>, com todos os documentos sendo entregues pelo correio ou presencialmente pelo aluno ou professores. Nas pesquisas realizadas neste trabalho foram encontrados sistemas que demonstram resultados na evolução do sistema como o Siga criado ao Instituto Paula Souza, no objetivo de centralizar seu sistema acadêmico de forma segura aos processos de trabalho no meio acadêmico de sua equipe e alunos.</w:t>
      </w:r>
    </w:p>
    <w:p w14:paraId="05CF39C6" w14:textId="77777777" w:rsidR="00F72C68" w:rsidRPr="00DE0C72" w:rsidRDefault="00E0645D">
      <w:pPr>
        <w:pStyle w:val="Pargrafo"/>
        <w:tabs>
          <w:tab w:val="left" w:pos="5893"/>
        </w:tabs>
        <w:spacing w:before="0" w:line="360" w:lineRule="auto"/>
        <w:ind w:firstLine="851"/>
        <w:rPr>
          <w:szCs w:val="24"/>
        </w:rPr>
      </w:pPr>
      <w:r w:rsidRPr="00DE0C72">
        <w:t>O objetivo principal do sistema de gestão acadêmico é a necessidade na eficiência e a sustentabilidade de uma instituição de ensino. É preciso adotar uma postura estratégia para estabelecer rotinas e processos inteligentes e otimizados. Centralizar de forma segura, as informações de todo núcleo acadêmico da instituição de ensino, realizando desta forma, integração de setores, automatização de tarefas, melhorias de eficiência, redução de custos e principalmente controle administrativo de forma dinâmica.</w:t>
      </w:r>
    </w:p>
    <w:p w14:paraId="10819872" w14:textId="77777777" w:rsidR="00F72C68" w:rsidRPr="00DE0C72" w:rsidRDefault="00E0645D">
      <w:pPr>
        <w:pStyle w:val="Pargrafo"/>
        <w:tabs>
          <w:tab w:val="left" w:pos="5893"/>
        </w:tabs>
        <w:spacing w:before="0" w:line="360" w:lineRule="auto"/>
        <w:ind w:firstLine="851"/>
        <w:rPr>
          <w:szCs w:val="24"/>
        </w:rPr>
      </w:pPr>
      <w:r w:rsidRPr="00DE0C72">
        <w:rPr>
          <w:szCs w:val="24"/>
        </w:rPr>
        <w:t>Por fim, o sistema realizará a implementação de um ecossistema acadêmico, para administrar as tarefas de um seminário, para ter toda as personas usufruindo e interagindo, no nível de acesso permitido, para desta forma, conseguir acessibilidade junto à instituição financeira.</w:t>
      </w:r>
    </w:p>
    <w:p w14:paraId="2EEED9A6" w14:textId="77777777" w:rsidR="00F72C68" w:rsidRPr="00DE0C72" w:rsidRDefault="00F72C68">
      <w:pPr>
        <w:pStyle w:val="Pargrafo"/>
        <w:spacing w:before="0" w:line="360" w:lineRule="auto"/>
        <w:ind w:firstLine="0"/>
        <w:rPr>
          <w:szCs w:val="24"/>
        </w:rPr>
      </w:pPr>
    </w:p>
    <w:p w14:paraId="0605B4CB" w14:textId="77777777" w:rsidR="00F72C68" w:rsidRPr="00DE0C72" w:rsidRDefault="00F72C68">
      <w:pPr>
        <w:pStyle w:val="Pargrafo"/>
        <w:spacing w:before="0" w:line="360" w:lineRule="auto"/>
        <w:ind w:firstLine="851"/>
        <w:rPr>
          <w:szCs w:val="24"/>
        </w:rPr>
      </w:pPr>
    </w:p>
    <w:p w14:paraId="57B91DD6" w14:textId="77777777" w:rsidR="00F72C68" w:rsidRPr="00DE0C72" w:rsidRDefault="00F72C68">
      <w:pPr>
        <w:pStyle w:val="Pargrafo"/>
        <w:spacing w:before="0" w:line="360" w:lineRule="auto"/>
        <w:ind w:firstLine="851"/>
        <w:rPr>
          <w:szCs w:val="24"/>
        </w:rPr>
      </w:pPr>
    </w:p>
    <w:p w14:paraId="5364E64F" w14:textId="77777777" w:rsidR="00F72C68" w:rsidRPr="00DE0C72" w:rsidRDefault="00F72C68">
      <w:pPr>
        <w:pStyle w:val="Pargrafo"/>
        <w:spacing w:before="0" w:line="360" w:lineRule="auto"/>
        <w:ind w:firstLine="851"/>
        <w:rPr>
          <w:szCs w:val="24"/>
        </w:rPr>
      </w:pPr>
    </w:p>
    <w:p w14:paraId="2FC43FDB" w14:textId="77777777" w:rsidR="00F72C68" w:rsidRPr="00DE0C72" w:rsidRDefault="00F72C68">
      <w:pPr>
        <w:pStyle w:val="Pargrafo"/>
        <w:spacing w:before="0" w:line="360" w:lineRule="auto"/>
        <w:ind w:firstLine="851"/>
        <w:rPr>
          <w:szCs w:val="24"/>
        </w:rPr>
      </w:pPr>
    </w:p>
    <w:p w14:paraId="26F2ADA0" w14:textId="77777777" w:rsidR="00F72C68" w:rsidRPr="00DE0C72" w:rsidRDefault="00F72C68">
      <w:pPr>
        <w:pStyle w:val="Pargrafo"/>
        <w:spacing w:before="0" w:line="360" w:lineRule="auto"/>
        <w:ind w:firstLine="851"/>
        <w:rPr>
          <w:szCs w:val="24"/>
        </w:rPr>
      </w:pPr>
    </w:p>
    <w:p w14:paraId="3CC33876" w14:textId="77777777" w:rsidR="00F72C68" w:rsidRPr="00DE0C72" w:rsidRDefault="00F72C68">
      <w:pPr>
        <w:pStyle w:val="Pargrafo"/>
        <w:spacing w:before="0" w:line="360" w:lineRule="auto"/>
        <w:ind w:firstLine="851"/>
        <w:rPr>
          <w:szCs w:val="24"/>
        </w:rPr>
      </w:pPr>
    </w:p>
    <w:p w14:paraId="17C6F731" w14:textId="77777777" w:rsidR="00F72C68" w:rsidRPr="00DE0C72" w:rsidRDefault="00F72C68">
      <w:pPr>
        <w:pStyle w:val="Pargrafo"/>
        <w:spacing w:before="0" w:line="360" w:lineRule="auto"/>
        <w:ind w:firstLine="851"/>
        <w:rPr>
          <w:szCs w:val="24"/>
        </w:rPr>
      </w:pPr>
    </w:p>
    <w:p w14:paraId="459F8BED" w14:textId="77777777" w:rsidR="00F72C68" w:rsidRPr="00DE0C72" w:rsidRDefault="00F72C68">
      <w:pPr>
        <w:pStyle w:val="Pargrafo"/>
        <w:spacing w:before="0" w:line="360" w:lineRule="auto"/>
        <w:ind w:firstLine="851"/>
        <w:rPr>
          <w:szCs w:val="24"/>
        </w:rPr>
      </w:pPr>
    </w:p>
    <w:p w14:paraId="190745AA" w14:textId="77777777" w:rsidR="00F72C68" w:rsidRPr="00DE0C72" w:rsidRDefault="00F72C68">
      <w:pPr>
        <w:pStyle w:val="Pargrafo"/>
        <w:spacing w:before="0" w:line="360" w:lineRule="auto"/>
        <w:ind w:firstLine="851"/>
        <w:rPr>
          <w:szCs w:val="24"/>
        </w:rPr>
      </w:pPr>
    </w:p>
    <w:p w14:paraId="6E8DAA2E" w14:textId="77777777" w:rsidR="00F72C68" w:rsidRPr="00DE0C72" w:rsidRDefault="00F72C68">
      <w:pPr>
        <w:pStyle w:val="Pargrafo"/>
        <w:spacing w:before="0" w:line="360" w:lineRule="auto"/>
        <w:ind w:firstLine="851"/>
        <w:rPr>
          <w:szCs w:val="24"/>
        </w:rPr>
      </w:pPr>
    </w:p>
    <w:p w14:paraId="53EFC990" w14:textId="77777777" w:rsidR="00F72C68" w:rsidRPr="00DE0C72" w:rsidRDefault="00E0645D">
      <w:pPr>
        <w:pStyle w:val="02-Titulo2"/>
      </w:pPr>
      <w:bookmarkStart w:id="8" w:name="_Toc202096597"/>
      <w:r w:rsidRPr="00DE0C72">
        <w:lastRenderedPageBreak/>
        <w:t>1.1 Justificativa</w:t>
      </w:r>
      <w:bookmarkEnd w:id="8"/>
    </w:p>
    <w:p w14:paraId="6C8314A7" w14:textId="77777777" w:rsidR="00D161BC" w:rsidRPr="00F67C25" w:rsidRDefault="00D161BC" w:rsidP="00D161BC">
      <w:pPr>
        <w:pStyle w:val="Pargrafo"/>
        <w:spacing w:before="0" w:line="360" w:lineRule="auto"/>
        <w:ind w:firstLine="851"/>
        <w:rPr>
          <w:szCs w:val="24"/>
        </w:rPr>
      </w:pPr>
      <w:r w:rsidRPr="00F67C25">
        <w:rPr>
          <w:szCs w:val="24"/>
        </w:rPr>
        <w:t>A educação teológica tem um papel fundamental na formação de líderes religiosos e na disseminação do conhecimento bíblico</w:t>
      </w:r>
      <w:r>
        <w:rPr>
          <w:szCs w:val="24"/>
        </w:rPr>
        <w:t xml:space="preserve"> batista</w:t>
      </w:r>
      <w:r w:rsidRPr="00F67C25">
        <w:rPr>
          <w:szCs w:val="24"/>
        </w:rPr>
        <w:t>. No entanto, muitas instituições de ensino teológico ainda enfrentam desafios na organização acadêmica devido ao uso de métodos tradicionais baseados em papel e arquivos físicos. A falta de um sistema informatizado pode levar a dificuldades na gestão de informações, atrasos em processos acadêmicos e problemas na comunicação entre alunos, professores e administração.</w:t>
      </w:r>
    </w:p>
    <w:p w14:paraId="7BBC4BC4" w14:textId="77777777" w:rsidR="00D161BC" w:rsidRPr="00F67C25" w:rsidRDefault="00D161BC" w:rsidP="00D161BC">
      <w:pPr>
        <w:pStyle w:val="Pargrafo"/>
        <w:spacing w:before="0" w:line="360" w:lineRule="auto"/>
        <w:ind w:firstLine="851"/>
        <w:rPr>
          <w:szCs w:val="24"/>
        </w:rPr>
      </w:pPr>
      <w:r w:rsidRPr="00F67C25">
        <w:rPr>
          <w:szCs w:val="24"/>
        </w:rPr>
        <w:t>Diante desse cenário, o desenvolvimento de um software de gestão acadêmica surge como uma solução inovadora e necessária para otimizar o funcionamento do seminário. O sistema proposto permitirá centralizar informações acadêmicas, melhorar a acessibilidade dos alunos aos seus registros e facilitar a gestão pedagógica da instituição.</w:t>
      </w:r>
    </w:p>
    <w:p w14:paraId="01B39D36" w14:textId="77777777" w:rsidR="00D161BC" w:rsidRPr="00F67C25" w:rsidRDefault="00D161BC" w:rsidP="00D161BC">
      <w:pPr>
        <w:pStyle w:val="Pargrafo"/>
        <w:spacing w:before="0" w:line="360" w:lineRule="auto"/>
        <w:ind w:firstLine="851"/>
        <w:rPr>
          <w:szCs w:val="24"/>
        </w:rPr>
      </w:pPr>
      <w:r w:rsidRPr="00F67C25">
        <w:rPr>
          <w:szCs w:val="24"/>
        </w:rPr>
        <w:t>Além disso, a digitalização dos processos contribui para a redução do impacto ambiental, minimizando o uso de papel e promovendo práticas sustentáveis. O sistema também permitirá maior segurança das informações, evitando perdas de documentos e possibilitando um controle mais eficiente sobre os registros acadêmicos.</w:t>
      </w:r>
    </w:p>
    <w:p w14:paraId="62A2CF98" w14:textId="77777777" w:rsidR="00D161BC" w:rsidRDefault="00D161BC" w:rsidP="00D161BC">
      <w:pPr>
        <w:pStyle w:val="Pargrafo"/>
        <w:spacing w:before="0" w:line="360" w:lineRule="auto"/>
        <w:ind w:firstLine="851"/>
        <w:rPr>
          <w:szCs w:val="24"/>
        </w:rPr>
      </w:pPr>
      <w:r w:rsidRPr="00F67C25">
        <w:rPr>
          <w:szCs w:val="24"/>
        </w:rPr>
        <w:t>Portanto, a implantação deste software não apenas modernizará a gestão acadêmica do seminário batista, mas também proporcionará uma experiência educacional mais dinâmica, acessível e segura para todos os envolvidos no processo de ensino</w:t>
      </w:r>
      <w:r>
        <w:rPr>
          <w:szCs w:val="24"/>
        </w:rPr>
        <w:t>.</w:t>
      </w:r>
    </w:p>
    <w:p w14:paraId="18EE091A" w14:textId="77777777" w:rsidR="00F72C68" w:rsidRPr="00DE0C72" w:rsidRDefault="00F72C68">
      <w:pPr>
        <w:pStyle w:val="Pargrafo"/>
        <w:spacing w:before="0" w:line="360" w:lineRule="auto"/>
        <w:rPr>
          <w:szCs w:val="24"/>
        </w:rPr>
      </w:pPr>
    </w:p>
    <w:p w14:paraId="01CFA2CD" w14:textId="77777777" w:rsidR="00F72C68" w:rsidRPr="00DE0C72" w:rsidRDefault="00E0645D">
      <w:pPr>
        <w:pStyle w:val="02-Titulo2"/>
      </w:pPr>
      <w:bookmarkStart w:id="9" w:name="_Toc202096598"/>
      <w:r w:rsidRPr="00DE0C72">
        <w:t>1.2 Objetivo</w:t>
      </w:r>
      <w:bookmarkEnd w:id="9"/>
      <w:r w:rsidRPr="00DE0C72">
        <w:t xml:space="preserve"> </w:t>
      </w:r>
    </w:p>
    <w:p w14:paraId="48EBD5A9" w14:textId="77777777" w:rsidR="00D161BC" w:rsidRPr="00F67C25" w:rsidRDefault="00D161BC" w:rsidP="00D161BC">
      <w:pPr>
        <w:pStyle w:val="Pargrafo"/>
        <w:spacing w:before="0" w:line="360" w:lineRule="auto"/>
        <w:rPr>
          <w:szCs w:val="24"/>
        </w:rPr>
      </w:pPr>
      <w:r w:rsidRPr="00F67C25">
        <w:rPr>
          <w:szCs w:val="24"/>
        </w:rPr>
        <w:t>O presente projeto tem como objetivo desenvolver um sistema de gestão acadêmica para um seminário batista, visando otimizar o controle e a administração acadêmica da instituição. O software irá permitir o gerenciamento de alunos, professores e disciplinas, facilitando processos como inscrição de estudantes, lançamento de notas, controle de presença e armazenamento de materiais de estudo. Além disso, busca-se proporcionar maior acessibilidade às informações acadêmicas, reduzindo o uso de documentos físicos e aprimorando a comunicação entre os membros da instituição.</w:t>
      </w:r>
    </w:p>
    <w:p w14:paraId="1A7097FA" w14:textId="77777777" w:rsidR="00D161BC" w:rsidRPr="00F67C25" w:rsidRDefault="00D161BC" w:rsidP="00D161BC">
      <w:pPr>
        <w:pStyle w:val="Pargrafo"/>
        <w:spacing w:before="0" w:line="360" w:lineRule="auto"/>
        <w:rPr>
          <w:szCs w:val="24"/>
        </w:rPr>
      </w:pPr>
      <w:r w:rsidRPr="00F67C25">
        <w:rPr>
          <w:szCs w:val="24"/>
        </w:rPr>
        <w:t>O sistema também será projetado para integrar diferentes setores do seminário, garantindo maior segurança e eficiência na gestão dos dados acadêmicos. Dessa forma, espera-se que a implementação do software contribua significativamente para a modernização da instituição, promovendo a sustentabilidade e a digitalização dos processos internos.</w:t>
      </w:r>
    </w:p>
    <w:p w14:paraId="70C86F22" w14:textId="77777777" w:rsidR="00F72C68" w:rsidRPr="00DE0C72" w:rsidRDefault="00F72C68">
      <w:pPr>
        <w:pStyle w:val="Pargrafo"/>
        <w:spacing w:before="0" w:line="360" w:lineRule="auto"/>
        <w:ind w:firstLine="851"/>
        <w:rPr>
          <w:szCs w:val="24"/>
        </w:rPr>
      </w:pPr>
    </w:p>
    <w:p w14:paraId="28342525" w14:textId="0CD3478C" w:rsidR="00D161BC" w:rsidRDefault="00D161BC">
      <w:pPr>
        <w:spacing w:line="240" w:lineRule="auto"/>
        <w:ind w:firstLine="0"/>
        <w:jc w:val="left"/>
        <w:rPr>
          <w:szCs w:val="24"/>
        </w:rPr>
      </w:pPr>
    </w:p>
    <w:p w14:paraId="26BD87FB" w14:textId="77777777" w:rsidR="00A02DCE" w:rsidRPr="00DE0C72" w:rsidRDefault="00A02DCE" w:rsidP="00D968EB">
      <w:pPr>
        <w:pStyle w:val="Pargrafo"/>
        <w:spacing w:before="0" w:line="360" w:lineRule="auto"/>
        <w:ind w:firstLine="851"/>
        <w:rPr>
          <w:szCs w:val="24"/>
        </w:rPr>
      </w:pPr>
    </w:p>
    <w:p w14:paraId="28F3AD1C" w14:textId="0C0D0DE3" w:rsidR="00F72C68" w:rsidRPr="00DE0C72" w:rsidRDefault="00E0645D" w:rsidP="00D161BC">
      <w:pPr>
        <w:pStyle w:val="01-Titulo1"/>
      </w:pPr>
      <w:bookmarkStart w:id="10" w:name="_Toc253375253"/>
      <w:bookmarkStart w:id="11" w:name="_Toc311656310"/>
      <w:bookmarkStart w:id="12" w:name="_Toc311676927"/>
      <w:bookmarkStart w:id="13" w:name="_Toc311677295"/>
      <w:bookmarkStart w:id="14" w:name="_Toc311656223"/>
      <w:bookmarkStart w:id="15" w:name="_Toc311655756"/>
      <w:bookmarkStart w:id="16" w:name="_Toc311656577"/>
      <w:bookmarkStart w:id="17" w:name="_Toc202096599"/>
      <w:r w:rsidRPr="00DE0C72">
        <w:lastRenderedPageBreak/>
        <w:t>REFERENCIAL TEÓRICO</w:t>
      </w:r>
      <w:bookmarkEnd w:id="17"/>
      <w:r w:rsidRPr="00DE0C72">
        <w:t> </w:t>
      </w:r>
    </w:p>
    <w:p w14:paraId="660CB289" w14:textId="77777777" w:rsidR="00D161BC" w:rsidRDefault="00D161BC" w:rsidP="00D161BC">
      <w:pPr>
        <w:pStyle w:val="Pargrafo"/>
        <w:spacing w:before="0" w:line="360" w:lineRule="auto"/>
        <w:rPr>
          <w:rFonts w:ascii="Arial" w:hAnsi="Arial" w:cs="Arial"/>
          <w:szCs w:val="24"/>
        </w:rPr>
      </w:pPr>
    </w:p>
    <w:p w14:paraId="1A88FD57" w14:textId="3A1F83B6" w:rsidR="00D161BC" w:rsidRPr="002712EA" w:rsidRDefault="00D161BC" w:rsidP="00D161BC">
      <w:pPr>
        <w:pStyle w:val="Pargrafo"/>
        <w:spacing w:before="0" w:line="360" w:lineRule="auto"/>
        <w:rPr>
          <w:szCs w:val="24"/>
        </w:rPr>
      </w:pPr>
      <w:r w:rsidRPr="002712EA">
        <w:rPr>
          <w:szCs w:val="24"/>
        </w:rPr>
        <w:t xml:space="preserve">O Sistema de Educação tem passado por umas crescentes mudanças no decorrer dos anos, como se pode observar as inúmeras mudanças nas infraestruturas das instituições de ensino, no quesito de Sistema de Informações (SI), já que se tornou inviável, </w:t>
      </w:r>
      <w:proofErr w:type="gramStart"/>
      <w:r w:rsidRPr="002712EA">
        <w:rPr>
          <w:szCs w:val="24"/>
        </w:rPr>
        <w:t>nos dias atuais</w:t>
      </w:r>
      <w:proofErr w:type="gramEnd"/>
      <w:r w:rsidRPr="002712EA">
        <w:rPr>
          <w:szCs w:val="24"/>
        </w:rPr>
        <w:t xml:space="preserve"> se utilizar somente de papeis para armazenas, organizar e administrar os dados gerados.</w:t>
      </w:r>
    </w:p>
    <w:p w14:paraId="146BA1AA" w14:textId="77777777" w:rsidR="00D161BC" w:rsidRPr="002712EA" w:rsidRDefault="00D161BC" w:rsidP="00D161BC">
      <w:pPr>
        <w:pStyle w:val="Pargrafo"/>
        <w:spacing w:before="0" w:line="360" w:lineRule="auto"/>
        <w:rPr>
          <w:szCs w:val="24"/>
        </w:rPr>
      </w:pPr>
    </w:p>
    <w:p w14:paraId="0025ACEF" w14:textId="6888BDFC" w:rsidR="00D161BC" w:rsidRPr="002712EA" w:rsidRDefault="00D161BC" w:rsidP="088AD99B">
      <w:pPr>
        <w:pStyle w:val="Pargrafo"/>
        <w:spacing w:before="0"/>
        <w:ind w:left="2268" w:firstLine="0"/>
        <w:rPr>
          <w:sz w:val="20"/>
        </w:rPr>
      </w:pPr>
      <w:r w:rsidRPr="088AD99B">
        <w:rPr>
          <w:sz w:val="20"/>
        </w:rPr>
        <w:t>As organizações universitárias têm buscado o aperfeiçoamento de seu processo de gestão, com a finalidade de prestar seus serviços à comunidade de acordo com critérios de excelência e qualidade. Assim sendo, a gestão eficiente da informação evidencia-se como uma necessidade, de modo que esta seja usada como recurso estratégico que contribua para o alcance da missão organizacional. (</w:t>
      </w:r>
      <w:proofErr w:type="spellStart"/>
      <w:r w:rsidRPr="088AD99B">
        <w:rPr>
          <w:sz w:val="20"/>
        </w:rPr>
        <w:t>M</w:t>
      </w:r>
      <w:r w:rsidR="000B2AA5" w:rsidRPr="088AD99B">
        <w:rPr>
          <w:sz w:val="20"/>
        </w:rPr>
        <w:t>ulbert</w:t>
      </w:r>
      <w:proofErr w:type="spellEnd"/>
      <w:r w:rsidRPr="088AD99B">
        <w:rPr>
          <w:sz w:val="20"/>
        </w:rPr>
        <w:t>, 2001, p. 9).</w:t>
      </w:r>
    </w:p>
    <w:p w14:paraId="40680CD0" w14:textId="77777777" w:rsidR="00D161BC" w:rsidRPr="002712EA" w:rsidRDefault="00D161BC" w:rsidP="00D161BC">
      <w:pPr>
        <w:pStyle w:val="Pargrafo"/>
        <w:spacing w:before="0" w:line="360" w:lineRule="auto"/>
        <w:rPr>
          <w:sz w:val="20"/>
        </w:rPr>
      </w:pPr>
    </w:p>
    <w:p w14:paraId="72C0660C" w14:textId="1B4BBC29" w:rsidR="00D161BC" w:rsidRPr="002712EA" w:rsidRDefault="00D161BC" w:rsidP="00A44DC8">
      <w:pPr>
        <w:pStyle w:val="Pargrafo"/>
        <w:spacing w:before="0" w:line="360" w:lineRule="auto"/>
      </w:pPr>
      <w:r>
        <w:t xml:space="preserve">Segundo Efraim </w:t>
      </w:r>
      <w:proofErr w:type="spellStart"/>
      <w:r>
        <w:t>Turban</w:t>
      </w:r>
      <w:proofErr w:type="spellEnd"/>
      <w:r>
        <w:t xml:space="preserve">, uma infraestrutura de informação consiste em instalações físicas, serviços e gerenciamento que suportam todos os recursos computacionais existentes em uma organização. Existem cinco componentes principais na infraestrutura: hardware do computador, software de propósito geral, redes e instalações de comunicação (incluindo internet), banco de dados e o pessoal do gerenciamento da informação. A infraestrutura abrange esses recursos e a sua integração, operação, documentação, manutenção e gerenciamento. A infraestrutura também nos informa como recursos computacionais específicos são organizados, operacionalizado e administrados. </w:t>
      </w:r>
    </w:p>
    <w:p w14:paraId="5A17C475" w14:textId="77777777" w:rsidR="00D161BC" w:rsidRPr="002712EA" w:rsidRDefault="00D161BC" w:rsidP="00D161BC">
      <w:pPr>
        <w:pStyle w:val="Pargrafo"/>
        <w:spacing w:before="0" w:line="360" w:lineRule="auto"/>
      </w:pPr>
    </w:p>
    <w:p w14:paraId="5CD89E22" w14:textId="07EA4A3F" w:rsidR="00D161BC" w:rsidRPr="002712EA" w:rsidRDefault="00D161BC" w:rsidP="08D80F3C">
      <w:pPr>
        <w:pStyle w:val="Pargrafo"/>
        <w:spacing w:before="0" w:line="360" w:lineRule="auto"/>
      </w:pPr>
      <w:r>
        <w:t>Percebe</w:t>
      </w:r>
      <w:r w:rsidR="00A44DC8">
        <w:t>-s</w:t>
      </w:r>
      <w:r>
        <w:t xml:space="preserve">e que a infraestrutura de um sistema de gestão acadêmico, não pode ser negligenciado ou desatualizado, já que sua necessidade de utilização é de suma importância para os padrões de ensino atuais, e que caso não ocorra, </w:t>
      </w:r>
      <w:proofErr w:type="gramStart"/>
      <w:r>
        <w:t>acarretaria em</w:t>
      </w:r>
      <w:proofErr w:type="gramEnd"/>
      <w:r>
        <w:t xml:space="preserve"> perdas significativas no crescimento desta instituição.</w:t>
      </w:r>
    </w:p>
    <w:p w14:paraId="7D377230" w14:textId="77777777" w:rsidR="00D161BC" w:rsidRPr="002712EA" w:rsidRDefault="00D161BC" w:rsidP="00D161BC">
      <w:pPr>
        <w:spacing w:line="240" w:lineRule="auto"/>
        <w:ind w:firstLine="0"/>
        <w:jc w:val="left"/>
        <w:rPr>
          <w:szCs w:val="24"/>
        </w:rPr>
      </w:pPr>
      <w:r w:rsidRPr="002712EA">
        <w:rPr>
          <w:szCs w:val="24"/>
        </w:rPr>
        <w:br w:type="page"/>
      </w:r>
    </w:p>
    <w:p w14:paraId="53249499" w14:textId="77777777" w:rsidR="00D161BC" w:rsidRPr="002712EA" w:rsidRDefault="00D161BC" w:rsidP="00D161BC">
      <w:pPr>
        <w:pStyle w:val="Pargrafo"/>
        <w:spacing w:before="0" w:line="360" w:lineRule="auto"/>
        <w:rPr>
          <w:szCs w:val="24"/>
        </w:rPr>
      </w:pPr>
      <w:r w:rsidRPr="002712EA">
        <w:rPr>
          <w:szCs w:val="24"/>
        </w:rPr>
        <w:lastRenderedPageBreak/>
        <w:t xml:space="preserve">Sendo assim, a importância do Sistema de Gestão Acadêmico, pode ser analisada e compreendida de forma geral. Bianchi et al. (2010) ainda concluem que o avanço dos recursos tecnológicos proporcionou oportunidades aos gestores das universidades de aprimorarem seus métodos de gestão.  </w:t>
      </w:r>
    </w:p>
    <w:p w14:paraId="3D65807B" w14:textId="77777777" w:rsidR="00D161BC" w:rsidRPr="002712EA" w:rsidRDefault="00D161BC" w:rsidP="00D161BC">
      <w:pPr>
        <w:pStyle w:val="Pargrafo"/>
        <w:spacing w:before="0" w:line="360" w:lineRule="auto"/>
        <w:rPr>
          <w:szCs w:val="24"/>
        </w:rPr>
      </w:pPr>
    </w:p>
    <w:p w14:paraId="79FED2C9" w14:textId="38FC0EC4" w:rsidR="00D161BC" w:rsidRPr="002712EA" w:rsidRDefault="00D161BC" w:rsidP="08D80F3C">
      <w:pPr>
        <w:pStyle w:val="Pargrafo"/>
        <w:spacing w:before="0"/>
        <w:ind w:left="2268" w:firstLine="0"/>
        <w:rPr>
          <w:sz w:val="20"/>
        </w:rPr>
      </w:pPr>
      <w:r w:rsidRPr="08D80F3C">
        <w:rPr>
          <w:sz w:val="20"/>
        </w:rPr>
        <w:t>Com o advento da Tecnologia da Informação, o ser humano teve a oportunidade de coletar, processar e armazenar informações. Em consequência disso, os administradores, em especial os gestores universitários passaram a ter a oportunidade de aperfeiçoar a eficiência e eficácia organizacional, à medida que as Tis avançaram em se tratando de complexidade e sofisticação. (</w:t>
      </w:r>
      <w:proofErr w:type="spellStart"/>
      <w:r w:rsidRPr="08D80F3C">
        <w:rPr>
          <w:sz w:val="20"/>
        </w:rPr>
        <w:t>B</w:t>
      </w:r>
      <w:r w:rsidR="000B2AA5" w:rsidRPr="08D80F3C">
        <w:rPr>
          <w:sz w:val="20"/>
        </w:rPr>
        <w:t>ianch</w:t>
      </w:r>
      <w:proofErr w:type="spellEnd"/>
      <w:r w:rsidR="009162D1">
        <w:rPr>
          <w:sz w:val="20"/>
        </w:rPr>
        <w:t xml:space="preserve"> </w:t>
      </w:r>
      <w:r w:rsidRPr="08D80F3C">
        <w:rPr>
          <w:sz w:val="20"/>
        </w:rPr>
        <w:t>I ET AL. 2010, p. 7).</w:t>
      </w:r>
    </w:p>
    <w:p w14:paraId="3FE95CA2" w14:textId="6FCC60B5" w:rsidR="00D161BC" w:rsidRPr="002712EA" w:rsidRDefault="00D161BC" w:rsidP="00D161BC">
      <w:pPr>
        <w:pStyle w:val="Pargrafo"/>
        <w:spacing w:before="0" w:line="360" w:lineRule="auto"/>
        <w:rPr>
          <w:szCs w:val="24"/>
        </w:rPr>
      </w:pPr>
    </w:p>
    <w:p w14:paraId="300C2476" w14:textId="18442664" w:rsidR="002712EA" w:rsidRPr="002712EA" w:rsidRDefault="002712EA" w:rsidP="002712EA">
      <w:pPr>
        <w:pStyle w:val="Pargrafo"/>
        <w:spacing w:before="0" w:line="360" w:lineRule="auto"/>
        <w:rPr>
          <w:szCs w:val="24"/>
        </w:rPr>
      </w:pPr>
      <w:r w:rsidRPr="002712EA">
        <w:rPr>
          <w:szCs w:val="24"/>
        </w:rPr>
        <w:t xml:space="preserve">Vale ainda ressaltar que mesmo na busca de melhorar o sistema de gestão, não se pode concluir que seu início resolverá todos os problemas e terá todas as soluções presentes no senário da instituição que nela será implementado, conforme afirma Laudo. </w:t>
      </w:r>
    </w:p>
    <w:p w14:paraId="5CDF9417" w14:textId="77777777" w:rsidR="002712EA" w:rsidRPr="002712EA" w:rsidRDefault="002712EA" w:rsidP="002712EA">
      <w:pPr>
        <w:pStyle w:val="Pargrafo"/>
        <w:spacing w:before="0" w:line="360" w:lineRule="auto"/>
        <w:rPr>
          <w:szCs w:val="24"/>
        </w:rPr>
      </w:pPr>
    </w:p>
    <w:p w14:paraId="08410C4D" w14:textId="70B4A6A5" w:rsidR="002712EA" w:rsidRPr="002712EA" w:rsidRDefault="002712EA" w:rsidP="08D80F3C">
      <w:pPr>
        <w:pStyle w:val="Pargrafo"/>
        <w:spacing w:before="0" w:line="360" w:lineRule="auto"/>
      </w:pPr>
      <w:r>
        <w:t xml:space="preserve">Para </w:t>
      </w:r>
      <w:proofErr w:type="spellStart"/>
      <w:r>
        <w:t>Laudon</w:t>
      </w:r>
      <w:proofErr w:type="spellEnd"/>
      <w:r>
        <w:t xml:space="preserve"> e </w:t>
      </w:r>
      <w:proofErr w:type="spellStart"/>
      <w:r>
        <w:t>Laudon</w:t>
      </w:r>
      <w:proofErr w:type="spellEnd"/>
      <w:r>
        <w:t xml:space="preserve"> (1999), nenhum sistema sozinho é capaz de reger todas as atividades de uma empresa por completo. Elas possuem diversos tipos de SI que, por meio da utilização de uma base de dados única, fornece informações cabíveis às particularidades e problemas de cada um dos níveis: estratégico, tático, de conhecimento e operacional. </w:t>
      </w:r>
    </w:p>
    <w:p w14:paraId="4281A690" w14:textId="77777777" w:rsidR="002712EA" w:rsidRPr="002712EA" w:rsidRDefault="002712EA" w:rsidP="002712EA">
      <w:pPr>
        <w:pStyle w:val="Pargrafo"/>
        <w:spacing w:before="0" w:line="360" w:lineRule="auto"/>
        <w:rPr>
          <w:szCs w:val="24"/>
        </w:rPr>
      </w:pPr>
      <w:r w:rsidRPr="002712EA">
        <w:rPr>
          <w:szCs w:val="24"/>
        </w:rPr>
        <w:t xml:space="preserve">  </w:t>
      </w:r>
    </w:p>
    <w:p w14:paraId="02DFABD2" w14:textId="77777777" w:rsidR="002712EA" w:rsidRPr="002712EA" w:rsidRDefault="002712EA" w:rsidP="002712EA">
      <w:pPr>
        <w:pStyle w:val="Pargrafo"/>
        <w:spacing w:before="0" w:line="360" w:lineRule="auto"/>
        <w:rPr>
          <w:szCs w:val="24"/>
        </w:rPr>
      </w:pPr>
      <w:r w:rsidRPr="002712EA">
        <w:rPr>
          <w:szCs w:val="24"/>
        </w:rPr>
        <w:t>Independente se o sistema resolverá os problemas, é de suma importância sua implementação, visto que as dificuldades existentes sem o sistema vão ser maiores, tornando assim, hoje a atualização do sistema de gestão de informações acadêmica deve ser implementada, conforme Rezende informa:</w:t>
      </w:r>
    </w:p>
    <w:p w14:paraId="59CF5208" w14:textId="77777777" w:rsidR="002712EA" w:rsidRPr="002712EA" w:rsidRDefault="002712EA" w:rsidP="002712EA">
      <w:pPr>
        <w:pStyle w:val="Pargrafo"/>
        <w:spacing w:before="0" w:line="360" w:lineRule="auto"/>
        <w:rPr>
          <w:szCs w:val="24"/>
        </w:rPr>
      </w:pPr>
    </w:p>
    <w:p w14:paraId="018AE656" w14:textId="4671B22F" w:rsidR="002712EA" w:rsidRPr="002712EA" w:rsidRDefault="002712EA" w:rsidP="002712EA">
      <w:pPr>
        <w:pStyle w:val="Pargrafo"/>
        <w:spacing w:before="0" w:line="360" w:lineRule="auto"/>
        <w:ind w:left="2268" w:firstLine="0"/>
        <w:rPr>
          <w:color w:val="393939"/>
          <w:sz w:val="20"/>
          <w:shd w:val="clear" w:color="auto" w:fill="FFFFFF"/>
        </w:rPr>
      </w:pPr>
      <w:r w:rsidRPr="002712EA">
        <w:rPr>
          <w:color w:val="393939"/>
          <w:sz w:val="20"/>
          <w:shd w:val="clear" w:color="auto" w:fill="FFFFFF"/>
        </w:rPr>
        <w:t>Independente do seu nível ou classificação, um SI tem como objetivo primordial auxiliar nos processos de tomada de decisão na organização, pois, se tal objetivo não for atendido, sua existência não será significativa para a organização. (Rezende, D. A. Tecnologia da informação integrada à inteligência empresarial: alinhamentos estratégico e análise da prática nas organizações. São Paulo: Atlas, 2002.)</w:t>
      </w:r>
    </w:p>
    <w:p w14:paraId="48B32B29" w14:textId="77777777" w:rsidR="002712EA" w:rsidRPr="002712EA" w:rsidRDefault="002712EA" w:rsidP="002712EA">
      <w:pPr>
        <w:pStyle w:val="Pargrafo"/>
        <w:spacing w:before="0" w:line="360" w:lineRule="auto"/>
        <w:ind w:left="2268" w:firstLine="0"/>
        <w:rPr>
          <w:color w:val="393939"/>
          <w:szCs w:val="24"/>
          <w:shd w:val="clear" w:color="auto" w:fill="FFFFFF"/>
        </w:rPr>
      </w:pPr>
    </w:p>
    <w:p w14:paraId="2744D3A1" w14:textId="49FD3FE7" w:rsidR="00F72C68" w:rsidRPr="002712EA" w:rsidRDefault="002712EA" w:rsidP="002712EA">
      <w:pPr>
        <w:pStyle w:val="Pargrafo"/>
        <w:spacing w:before="0" w:line="360" w:lineRule="auto"/>
        <w:rPr>
          <w:rStyle w:val="eop"/>
        </w:rPr>
      </w:pPr>
      <w:r w:rsidRPr="002712EA">
        <w:rPr>
          <w:szCs w:val="24"/>
        </w:rPr>
        <w:t>Por fim, percebemos que a implementação do Sistema de Gestão Acadêmica, é a evolução necessária para as instituições de ensino, bem como uma resolução para os fins comerciais, bem como o cumprimento para as leis norteadoras brasileiras.</w:t>
      </w:r>
      <w:r w:rsidR="00E0645D" w:rsidRPr="002712EA">
        <w:rPr>
          <w:rStyle w:val="eop"/>
        </w:rPr>
        <w:t> </w:t>
      </w:r>
    </w:p>
    <w:p w14:paraId="51023CA4" w14:textId="763A171D" w:rsidR="00F72C68" w:rsidRPr="00DE0C72" w:rsidRDefault="00E0645D">
      <w:pPr>
        <w:pStyle w:val="01-Titulo1"/>
        <w:ind w:left="426"/>
      </w:pPr>
      <w:r w:rsidRPr="00DE0C72">
        <w:lastRenderedPageBreak/>
        <w:t xml:space="preserve">  </w:t>
      </w:r>
      <w:bookmarkStart w:id="18" w:name="_Toc202096600"/>
      <w:r w:rsidRPr="00DE0C72">
        <w:t>LEVANTAMENTO DE REQUISITOS</w:t>
      </w:r>
      <w:bookmarkEnd w:id="10"/>
      <w:bookmarkEnd w:id="11"/>
      <w:bookmarkEnd w:id="12"/>
      <w:bookmarkEnd w:id="13"/>
      <w:bookmarkEnd w:id="14"/>
      <w:bookmarkEnd w:id="15"/>
      <w:bookmarkEnd w:id="16"/>
      <w:r w:rsidRPr="00DE0C72">
        <w:t xml:space="preserve"> DE SOFTWARE</w:t>
      </w:r>
      <w:bookmarkEnd w:id="18"/>
    </w:p>
    <w:p w14:paraId="247A19E6" w14:textId="77777777" w:rsidR="00F72C68" w:rsidRPr="00DE0C72" w:rsidRDefault="00E0645D">
      <w:pPr>
        <w:rPr>
          <w:szCs w:val="24"/>
        </w:rPr>
      </w:pPr>
      <w:r w:rsidRPr="00DE0C72">
        <w:rPr>
          <w:szCs w:val="24"/>
        </w:rPr>
        <w:t xml:space="preserve">Para levantamento das informações necessárias à elaboração do projeto, aplicou-se pesquisa para o público em geral, elaborada por meio da Microsoft </w:t>
      </w:r>
      <w:proofErr w:type="spellStart"/>
      <w:r w:rsidRPr="00DE0C72">
        <w:rPr>
          <w:szCs w:val="24"/>
        </w:rPr>
        <w:t>Forms</w:t>
      </w:r>
      <w:proofErr w:type="spellEnd"/>
      <w:r w:rsidRPr="00DE0C72">
        <w:rPr>
          <w:szCs w:val="24"/>
        </w:rPr>
        <w:t>. Os resultados exibidos a seguir provém da resposta de 21 pessoas no período de 18 a 30 de novembro de 2024.</w:t>
      </w:r>
    </w:p>
    <w:p w14:paraId="69F1888A" w14:textId="77777777" w:rsidR="00F72C68" w:rsidRPr="00DE0C72" w:rsidRDefault="00E0645D">
      <w:pPr>
        <w:rPr>
          <w:szCs w:val="24"/>
        </w:rPr>
      </w:pPr>
      <w:r w:rsidRPr="00DE0C72">
        <w:rPr>
          <w:szCs w:val="24"/>
        </w:rPr>
        <w:t>Quando questionado sobre se achavam segura a situação do sistema acadêmico que utilizavam o sistema de chamada por lista escrita à mão, 10 pessoas responderam que acha, 5 escolheu que não é seguro e 10 que poderia melhorar, conforme apresenta o Gráfico 1.</w:t>
      </w:r>
    </w:p>
    <w:p w14:paraId="04B9998F" w14:textId="77777777" w:rsidR="00F72C68" w:rsidRPr="00DE0C72" w:rsidRDefault="00F72C68">
      <w:pPr>
        <w:rPr>
          <w:szCs w:val="24"/>
        </w:rPr>
      </w:pPr>
    </w:p>
    <w:p w14:paraId="78AAC7AF" w14:textId="77777777" w:rsidR="00F72C68" w:rsidRPr="00DE0C72" w:rsidRDefault="00E0645D">
      <w:pPr>
        <w:jc w:val="center"/>
        <w:rPr>
          <w:szCs w:val="24"/>
        </w:rPr>
      </w:pPr>
      <w:r w:rsidRPr="00DE0C72">
        <w:rPr>
          <w:b/>
          <w:bCs/>
          <w:szCs w:val="24"/>
        </w:rPr>
        <w:t xml:space="preserve">Gráfico 1 </w:t>
      </w:r>
      <w:r w:rsidRPr="00DE0C72">
        <w:rPr>
          <w:szCs w:val="24"/>
        </w:rPr>
        <w:t>– Segurança no sistema de presença.</w:t>
      </w:r>
    </w:p>
    <w:p w14:paraId="61264805" w14:textId="77777777" w:rsidR="00F72C68" w:rsidRPr="00DE0C72" w:rsidRDefault="00E0645D">
      <w:pPr>
        <w:jc w:val="center"/>
        <w:rPr>
          <w:szCs w:val="24"/>
        </w:rPr>
      </w:pPr>
      <w:r w:rsidRPr="00DE0C72">
        <w:rPr>
          <w:noProof/>
          <w:szCs w:val="24"/>
        </w:rPr>
        <w:drawing>
          <wp:inline distT="0" distB="0" distL="0" distR="0" wp14:anchorId="1943B26D" wp14:editId="5520D205">
            <wp:extent cx="3737610" cy="1981835"/>
            <wp:effectExtent l="0" t="0" r="15240" b="18415"/>
            <wp:docPr id="2139470055"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B1B99EB" w14:textId="77777777" w:rsidR="00F72C68" w:rsidRPr="00DE0C72" w:rsidRDefault="00E0645D">
      <w:pPr>
        <w:jc w:val="center"/>
        <w:rPr>
          <w:szCs w:val="24"/>
        </w:rPr>
      </w:pPr>
      <w:r w:rsidRPr="00DE0C72">
        <w:rPr>
          <w:szCs w:val="24"/>
        </w:rPr>
        <w:t>Fonte: elaborado pelos autores, 2024.</w:t>
      </w:r>
    </w:p>
    <w:p w14:paraId="175D6273" w14:textId="77777777" w:rsidR="00F72C68" w:rsidRPr="00DE0C72" w:rsidRDefault="00F72C68">
      <w:pPr>
        <w:rPr>
          <w:szCs w:val="24"/>
        </w:rPr>
      </w:pPr>
    </w:p>
    <w:p w14:paraId="2509D9B6" w14:textId="77777777" w:rsidR="00F72C68" w:rsidRPr="00DE0C72" w:rsidRDefault="00E0645D">
      <w:pPr>
        <w:rPr>
          <w:szCs w:val="24"/>
        </w:rPr>
      </w:pPr>
      <w:r w:rsidRPr="00DE0C72">
        <w:rPr>
          <w:szCs w:val="24"/>
        </w:rPr>
        <w:t>Ao questionar o método de entrega de trabalhos e provas, 20 pessoas responderam que entregam por E-mail, 1 pessoa respondeu que entrega por correspondência e 3 pessoas entregam em período de aula em folha, conforme apresenta o Gráfico 2.</w:t>
      </w:r>
    </w:p>
    <w:p w14:paraId="6906318E" w14:textId="77777777" w:rsidR="00F72C68" w:rsidRPr="00DE0C72" w:rsidRDefault="00F72C68">
      <w:pPr>
        <w:rPr>
          <w:szCs w:val="24"/>
        </w:rPr>
      </w:pPr>
    </w:p>
    <w:p w14:paraId="2231FB55" w14:textId="77777777" w:rsidR="00F72C68" w:rsidRPr="00DE0C72" w:rsidRDefault="00E0645D">
      <w:pPr>
        <w:jc w:val="center"/>
        <w:rPr>
          <w:szCs w:val="24"/>
        </w:rPr>
      </w:pPr>
      <w:r w:rsidRPr="00DE0C72">
        <w:rPr>
          <w:b/>
          <w:bCs/>
          <w:szCs w:val="24"/>
        </w:rPr>
        <w:t xml:space="preserve">Gráfico 2 </w:t>
      </w:r>
      <w:r w:rsidRPr="00DE0C72">
        <w:rPr>
          <w:szCs w:val="24"/>
        </w:rPr>
        <w:t>– Método de entrega de trabalhos e provas.</w:t>
      </w:r>
    </w:p>
    <w:p w14:paraId="7283C2F1" w14:textId="77777777" w:rsidR="00F72C68" w:rsidRPr="00DE0C72" w:rsidRDefault="00E0645D">
      <w:pPr>
        <w:jc w:val="center"/>
        <w:rPr>
          <w:szCs w:val="24"/>
        </w:rPr>
      </w:pPr>
      <w:r w:rsidRPr="00DE0C72">
        <w:rPr>
          <w:noProof/>
          <w:szCs w:val="24"/>
        </w:rPr>
        <w:drawing>
          <wp:inline distT="0" distB="0" distL="0" distR="0" wp14:anchorId="6725E7A9" wp14:editId="34353ED3">
            <wp:extent cx="4008120" cy="2077085"/>
            <wp:effectExtent l="0" t="0" r="11430" b="18415"/>
            <wp:docPr id="135641109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DA9A4D" w14:textId="77777777" w:rsidR="00F72C68" w:rsidRPr="00DE0C72" w:rsidRDefault="00E0645D">
      <w:pPr>
        <w:jc w:val="center"/>
        <w:rPr>
          <w:szCs w:val="24"/>
        </w:rPr>
      </w:pPr>
      <w:r w:rsidRPr="00DE0C72">
        <w:rPr>
          <w:szCs w:val="24"/>
        </w:rPr>
        <w:t>Fonte: elaborado pelos autores, 2024.</w:t>
      </w:r>
    </w:p>
    <w:p w14:paraId="18EC53C9" w14:textId="77777777" w:rsidR="00F72C68" w:rsidRPr="00DE0C72" w:rsidRDefault="00E0645D">
      <w:pPr>
        <w:rPr>
          <w:szCs w:val="24"/>
        </w:rPr>
      </w:pPr>
      <w:r w:rsidRPr="00DE0C72">
        <w:rPr>
          <w:szCs w:val="24"/>
        </w:rPr>
        <w:lastRenderedPageBreak/>
        <w:t>Em relação ao método de verificar as notas, 5 pessoas responderam que fazem ligação para secretaria, 1 anota em seu caderno, 8 perguntas em aula para o professor e 10 por e-mail, conforme apresenta o Gráfico 3.</w:t>
      </w:r>
    </w:p>
    <w:p w14:paraId="46077067" w14:textId="77777777" w:rsidR="00F72C68" w:rsidRPr="00DE0C72" w:rsidRDefault="00F72C68">
      <w:pPr>
        <w:rPr>
          <w:szCs w:val="24"/>
        </w:rPr>
      </w:pPr>
    </w:p>
    <w:p w14:paraId="2504BF9E" w14:textId="77777777" w:rsidR="00F72C68" w:rsidRPr="00DE0C72" w:rsidRDefault="00E0645D">
      <w:pPr>
        <w:jc w:val="center"/>
        <w:rPr>
          <w:szCs w:val="24"/>
        </w:rPr>
      </w:pPr>
      <w:r w:rsidRPr="00DE0C72">
        <w:rPr>
          <w:b/>
          <w:bCs/>
          <w:szCs w:val="24"/>
        </w:rPr>
        <w:t xml:space="preserve">Gráfico 3 </w:t>
      </w:r>
      <w:r w:rsidRPr="00DE0C72">
        <w:rPr>
          <w:szCs w:val="24"/>
        </w:rPr>
        <w:t>– Método de verificar notas.</w:t>
      </w:r>
    </w:p>
    <w:p w14:paraId="4237C78C" w14:textId="77777777" w:rsidR="00F72C68" w:rsidRPr="00DE0C72" w:rsidRDefault="00E0645D">
      <w:pPr>
        <w:jc w:val="center"/>
        <w:rPr>
          <w:szCs w:val="24"/>
        </w:rPr>
      </w:pPr>
      <w:r w:rsidRPr="00DE0C72">
        <w:rPr>
          <w:noProof/>
          <w:szCs w:val="24"/>
        </w:rPr>
        <w:drawing>
          <wp:inline distT="0" distB="0" distL="0" distR="0" wp14:anchorId="79B7E4DD" wp14:editId="1ED3E5AD">
            <wp:extent cx="4373880" cy="1916430"/>
            <wp:effectExtent l="0" t="0" r="7620" b="7620"/>
            <wp:docPr id="125079276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EF13B5" w14:textId="77777777" w:rsidR="00F72C68" w:rsidRPr="00DE0C72" w:rsidRDefault="00E0645D">
      <w:pPr>
        <w:jc w:val="center"/>
        <w:rPr>
          <w:szCs w:val="24"/>
        </w:rPr>
      </w:pPr>
      <w:r w:rsidRPr="00DE0C72">
        <w:rPr>
          <w:szCs w:val="24"/>
        </w:rPr>
        <w:t>Fonte: elaborado pelos autores, 2024.</w:t>
      </w:r>
    </w:p>
    <w:p w14:paraId="6ADA05A2" w14:textId="77777777" w:rsidR="00F72C68" w:rsidRPr="00DE0C72" w:rsidRDefault="00F72C68">
      <w:pPr>
        <w:rPr>
          <w:szCs w:val="24"/>
        </w:rPr>
      </w:pPr>
    </w:p>
    <w:p w14:paraId="159847B2" w14:textId="77777777" w:rsidR="00F72C68" w:rsidRPr="00DE0C72" w:rsidRDefault="00E0645D">
      <w:pPr>
        <w:rPr>
          <w:szCs w:val="24"/>
        </w:rPr>
      </w:pPr>
      <w:r w:rsidRPr="00DE0C72">
        <w:rPr>
          <w:szCs w:val="24"/>
        </w:rPr>
        <w:t>Foi abordado se a lista de aulas do seu ano letivo é facilmente acessada no método atual, os resultados ficaram com 15 pessoas dizendo que é facilmente acessível e 10 pessoas que não é fácil acessar, conforme apresenta o Gráfico 4.</w:t>
      </w:r>
    </w:p>
    <w:p w14:paraId="1A22E81A" w14:textId="77777777" w:rsidR="00F72C68" w:rsidRPr="00DE0C72" w:rsidRDefault="00F72C68">
      <w:pPr>
        <w:rPr>
          <w:szCs w:val="24"/>
        </w:rPr>
      </w:pPr>
    </w:p>
    <w:p w14:paraId="01E92F1D" w14:textId="77777777" w:rsidR="00F72C68" w:rsidRPr="00DE0C72" w:rsidRDefault="00E0645D">
      <w:pPr>
        <w:jc w:val="center"/>
        <w:rPr>
          <w:szCs w:val="24"/>
        </w:rPr>
      </w:pPr>
      <w:r w:rsidRPr="00DE0C72">
        <w:rPr>
          <w:b/>
          <w:bCs/>
          <w:szCs w:val="24"/>
        </w:rPr>
        <w:t xml:space="preserve">Gráfico 4 </w:t>
      </w:r>
      <w:r w:rsidRPr="00DE0C72">
        <w:rPr>
          <w:szCs w:val="24"/>
        </w:rPr>
        <w:t>– Acesso a lista de aulas.</w:t>
      </w:r>
    </w:p>
    <w:p w14:paraId="69C12407" w14:textId="77777777" w:rsidR="00F72C68" w:rsidRPr="00DE0C72" w:rsidRDefault="00E0645D">
      <w:pPr>
        <w:jc w:val="center"/>
        <w:rPr>
          <w:szCs w:val="24"/>
        </w:rPr>
      </w:pPr>
      <w:r w:rsidRPr="00DE0C72">
        <w:rPr>
          <w:noProof/>
          <w:szCs w:val="24"/>
        </w:rPr>
        <w:drawing>
          <wp:inline distT="0" distB="0" distL="0" distR="0" wp14:anchorId="421EED32" wp14:editId="377E7EB7">
            <wp:extent cx="4418330" cy="2296795"/>
            <wp:effectExtent l="0" t="0" r="1270" b="8255"/>
            <wp:docPr id="1050289694"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901F1A" w14:textId="77777777" w:rsidR="00F72C68" w:rsidRPr="00DE0C72" w:rsidRDefault="00E0645D">
      <w:pPr>
        <w:jc w:val="center"/>
        <w:rPr>
          <w:szCs w:val="24"/>
        </w:rPr>
      </w:pPr>
      <w:r w:rsidRPr="00DE0C72">
        <w:rPr>
          <w:szCs w:val="24"/>
        </w:rPr>
        <w:t>Fonte: elaborado pelos autores, 2024.</w:t>
      </w:r>
    </w:p>
    <w:p w14:paraId="7008777E" w14:textId="77777777" w:rsidR="00F72C68" w:rsidRPr="00DE0C72" w:rsidRDefault="00F72C68">
      <w:pPr>
        <w:rPr>
          <w:szCs w:val="24"/>
        </w:rPr>
      </w:pPr>
    </w:p>
    <w:p w14:paraId="2C7AE027" w14:textId="77777777" w:rsidR="00F72C68" w:rsidRPr="00DE0C72" w:rsidRDefault="00F72C68">
      <w:pPr>
        <w:rPr>
          <w:szCs w:val="24"/>
        </w:rPr>
      </w:pPr>
    </w:p>
    <w:p w14:paraId="70985FF0" w14:textId="77777777" w:rsidR="00F72C68" w:rsidRPr="00DE0C72" w:rsidRDefault="00F72C68">
      <w:pPr>
        <w:rPr>
          <w:szCs w:val="24"/>
        </w:rPr>
      </w:pPr>
    </w:p>
    <w:p w14:paraId="506AD6D1" w14:textId="77777777" w:rsidR="00F72C68" w:rsidRPr="00DE0C72" w:rsidRDefault="00F72C68">
      <w:pPr>
        <w:rPr>
          <w:szCs w:val="24"/>
        </w:rPr>
      </w:pPr>
    </w:p>
    <w:p w14:paraId="0AB4DB17" w14:textId="77777777" w:rsidR="00F72C68" w:rsidRPr="00DE0C72" w:rsidRDefault="00E0645D">
      <w:pPr>
        <w:rPr>
          <w:szCs w:val="24"/>
        </w:rPr>
      </w:pPr>
      <w:r w:rsidRPr="00DE0C72">
        <w:rPr>
          <w:szCs w:val="24"/>
        </w:rPr>
        <w:lastRenderedPageBreak/>
        <w:t>Com o intuito de confirmar o meio utilizado entre os pesquisados, foi feita uma pergunta para verificar a satisfação do método atual utilizado por eles, e a classificação foi feita em níveis de 1 a 5, 7 pessoas responderam nível 5 de satisfação, 8 responderam nível 4 de satisfação, 5 responderam nível 3 de satisfação, 4 responderam nível 2 de satisfação e 1 respondeu nível 1 de satisfação, conforme apresenta o Gráfico 5.</w:t>
      </w:r>
    </w:p>
    <w:p w14:paraId="1DEDAA99" w14:textId="77777777" w:rsidR="00F72C68" w:rsidRPr="00DE0C72" w:rsidRDefault="00F72C68">
      <w:pPr>
        <w:rPr>
          <w:szCs w:val="24"/>
        </w:rPr>
      </w:pPr>
    </w:p>
    <w:p w14:paraId="338D56A5" w14:textId="77777777" w:rsidR="00F72C68" w:rsidRPr="00DE0C72" w:rsidRDefault="00E0645D">
      <w:pPr>
        <w:jc w:val="center"/>
        <w:rPr>
          <w:szCs w:val="24"/>
        </w:rPr>
      </w:pPr>
      <w:r w:rsidRPr="00DE0C72">
        <w:rPr>
          <w:b/>
          <w:bCs/>
          <w:szCs w:val="24"/>
        </w:rPr>
        <w:t xml:space="preserve">Gráfico 5 </w:t>
      </w:r>
      <w:r w:rsidRPr="00DE0C72">
        <w:rPr>
          <w:szCs w:val="24"/>
        </w:rPr>
        <w:t>– Nível de satisfação.</w:t>
      </w:r>
    </w:p>
    <w:p w14:paraId="5041BAA0" w14:textId="77777777" w:rsidR="00F72C68" w:rsidRPr="00DE0C72" w:rsidRDefault="00E0645D">
      <w:pPr>
        <w:jc w:val="center"/>
        <w:rPr>
          <w:szCs w:val="24"/>
        </w:rPr>
      </w:pPr>
      <w:r w:rsidRPr="00DE0C72">
        <w:rPr>
          <w:noProof/>
          <w:szCs w:val="24"/>
        </w:rPr>
        <w:drawing>
          <wp:inline distT="0" distB="0" distL="0" distR="0" wp14:anchorId="0AD00D5F" wp14:editId="6A9DB5A6">
            <wp:extent cx="4681220" cy="2011680"/>
            <wp:effectExtent l="0" t="0" r="5080" b="7620"/>
            <wp:docPr id="531727814"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A17F4B" w14:textId="77777777" w:rsidR="00F72C68" w:rsidRPr="00DE0C72" w:rsidRDefault="00E0645D">
      <w:pPr>
        <w:jc w:val="center"/>
        <w:rPr>
          <w:szCs w:val="24"/>
        </w:rPr>
      </w:pPr>
      <w:r w:rsidRPr="00DE0C72">
        <w:rPr>
          <w:szCs w:val="24"/>
        </w:rPr>
        <w:t>Fonte: elaborado pelos autores, 2024.</w:t>
      </w:r>
    </w:p>
    <w:p w14:paraId="44E6E88B" w14:textId="77777777" w:rsidR="00F72C68" w:rsidRPr="00DE0C72" w:rsidRDefault="00F72C68">
      <w:pPr>
        <w:rPr>
          <w:szCs w:val="24"/>
        </w:rPr>
      </w:pPr>
    </w:p>
    <w:p w14:paraId="67FF202B" w14:textId="77777777" w:rsidR="00F72C68" w:rsidRPr="00DE0C72" w:rsidRDefault="00F72C68">
      <w:pPr>
        <w:rPr>
          <w:szCs w:val="24"/>
        </w:rPr>
      </w:pPr>
    </w:p>
    <w:p w14:paraId="4D8DA182" w14:textId="77777777" w:rsidR="00F72C68" w:rsidRPr="00DE0C72" w:rsidRDefault="00E0645D">
      <w:pPr>
        <w:pStyle w:val="02-Titulo2"/>
      </w:pPr>
      <w:bookmarkStart w:id="19" w:name="_Toc311655928"/>
      <w:bookmarkStart w:id="20" w:name="_Toc311656108"/>
      <w:bookmarkStart w:id="21" w:name="_Toc311655848"/>
      <w:bookmarkStart w:id="22" w:name="_Toc311656059"/>
      <w:bookmarkStart w:id="23" w:name="_Toc311656224"/>
      <w:bookmarkStart w:id="24" w:name="_Toc311655757"/>
      <w:bookmarkStart w:id="25" w:name="_Toc311656311"/>
      <w:bookmarkStart w:id="26" w:name="_Toc253375254"/>
      <w:bookmarkStart w:id="27" w:name="_Toc311656228"/>
      <w:bookmarkStart w:id="28" w:name="_Toc311656578"/>
      <w:bookmarkStart w:id="29" w:name="_Toc311676928"/>
      <w:bookmarkStart w:id="30" w:name="_Toc311677296"/>
      <w:bookmarkStart w:id="31" w:name="_Toc202096601"/>
      <w:bookmarkEnd w:id="19"/>
      <w:bookmarkEnd w:id="20"/>
      <w:bookmarkEnd w:id="21"/>
      <w:bookmarkEnd w:id="22"/>
      <w:bookmarkEnd w:id="23"/>
      <w:r w:rsidRPr="00DE0C72">
        <w:t>3.1 Descrição atual sistema da empresa</w:t>
      </w:r>
      <w:bookmarkEnd w:id="31"/>
    </w:p>
    <w:p w14:paraId="6DB2F1CE" w14:textId="5A664AFA" w:rsidR="00F72C68" w:rsidRPr="00DE0C72" w:rsidRDefault="00E0645D">
      <w:pPr>
        <w:rPr>
          <w:szCs w:val="24"/>
        </w:rPr>
      </w:pPr>
      <w:r w:rsidRPr="00DE0C72">
        <w:rPr>
          <w:szCs w:val="24"/>
        </w:rPr>
        <w:t>O sistema foi desenvolvido diante da necessidade de um cliente no qual busca melhorar seu sistema laboral, para interação dos funcionários, professores e clientes.</w:t>
      </w:r>
    </w:p>
    <w:p w14:paraId="04F36F44" w14:textId="77777777" w:rsidR="00F72C68" w:rsidRPr="00DE0C72" w:rsidRDefault="00E0645D">
      <w:pPr>
        <w:rPr>
          <w:szCs w:val="24"/>
        </w:rPr>
      </w:pPr>
      <w:r w:rsidRPr="00DE0C72">
        <w:rPr>
          <w:szCs w:val="24"/>
        </w:rPr>
        <w:t>O software já existe inúmeros modelos no mercado, visto que o sistema de ensino é amplo e de grande procura, desta forma, não se está buscando criar algo, mas sim suprir a necessidade de um cliente, com um sistema exclusivo para ele.</w:t>
      </w:r>
    </w:p>
    <w:p w14:paraId="0A0027E6" w14:textId="77777777" w:rsidR="00F72C68" w:rsidRPr="00DE0C72" w:rsidRDefault="00E0645D">
      <w:pPr>
        <w:rPr>
          <w:szCs w:val="24"/>
        </w:rPr>
      </w:pPr>
      <w:r w:rsidRPr="00DE0C72">
        <w:rPr>
          <w:szCs w:val="24"/>
        </w:rPr>
        <w:t>Neste modelo de software, podemos citar três outros sistemas utilizados para inspiração sendo SIGA.</w:t>
      </w:r>
    </w:p>
    <w:p w14:paraId="4D79CE3E" w14:textId="77777777" w:rsidR="00F72C68" w:rsidRPr="00DE0C72" w:rsidRDefault="00F72C68">
      <w:pPr>
        <w:rPr>
          <w:szCs w:val="24"/>
        </w:rPr>
      </w:pPr>
    </w:p>
    <w:p w14:paraId="54EA0E71" w14:textId="77777777" w:rsidR="00F72C68" w:rsidRPr="00DE0C72" w:rsidRDefault="00E0645D">
      <w:pPr>
        <w:pStyle w:val="02-Titulo2"/>
      </w:pPr>
      <w:bookmarkStart w:id="32" w:name="_Toc202096602"/>
      <w:r w:rsidRPr="00DE0C72">
        <w:t xml:space="preserve">3.3 </w:t>
      </w:r>
      <w:bookmarkEnd w:id="24"/>
      <w:bookmarkEnd w:id="25"/>
      <w:bookmarkEnd w:id="26"/>
      <w:bookmarkEnd w:id="27"/>
      <w:bookmarkEnd w:id="28"/>
      <w:bookmarkEnd w:id="29"/>
      <w:bookmarkEnd w:id="30"/>
      <w:r w:rsidRPr="00DE0C72">
        <w:t>Descrição dos principais problemas</w:t>
      </w:r>
      <w:bookmarkEnd w:id="32"/>
    </w:p>
    <w:p w14:paraId="3238F0CD" w14:textId="77777777" w:rsidR="00F72C68" w:rsidRPr="00DE0C72" w:rsidRDefault="00E0645D">
      <w:pPr>
        <w:pStyle w:val="textodescritivo"/>
        <w:rPr>
          <w:color w:val="auto"/>
        </w:rPr>
      </w:pPr>
      <w:r w:rsidRPr="00DE0C72">
        <w:rPr>
          <w:color w:val="auto"/>
        </w:rPr>
        <w:t>O atual sistema de gestão do ambiente do curso de ensino, ainda é antiquado no quesito interação, armazenamento e controle de dados. O atual cenário que se encontra a instituição de ensino trabalha com inscrições físicas, armazenamento de provas e controle de notas exclusivamente físico. A comunicação para apresentação das notas é em lista e não é gerado um sistema para consulta de fácil acesso.</w:t>
      </w:r>
    </w:p>
    <w:p w14:paraId="0FCA309B" w14:textId="77777777" w:rsidR="00F72C68" w:rsidRPr="00DE0C72" w:rsidRDefault="00F72C68"/>
    <w:p w14:paraId="4D7AA397" w14:textId="77777777" w:rsidR="00F72C68" w:rsidRPr="00DE0C72" w:rsidRDefault="00E0645D">
      <w:pPr>
        <w:pStyle w:val="02-Titulo2"/>
      </w:pPr>
      <w:bookmarkStart w:id="33" w:name="_Toc202096603"/>
      <w:r w:rsidRPr="00DE0C72">
        <w:lastRenderedPageBreak/>
        <w:t>3.4 Descrição dos requisitos funcionais</w:t>
      </w:r>
      <w:bookmarkEnd w:id="33"/>
      <w:r w:rsidRPr="00DE0C72">
        <w:t xml:space="preserve"> </w:t>
      </w:r>
    </w:p>
    <w:p w14:paraId="74E2BDC1" w14:textId="1151FFD0" w:rsidR="00F72C68" w:rsidRPr="00DE0C72" w:rsidRDefault="00E0645D">
      <w:pPr>
        <w:pStyle w:val="textodescritivo"/>
        <w:rPr>
          <w:color w:val="auto"/>
        </w:rPr>
      </w:pPr>
      <w:r w:rsidRPr="00DE0C72">
        <w:rPr>
          <w:color w:val="auto"/>
        </w:rPr>
        <w:t>O principais requisitos funcionais hoje necessários para iniciar implementação do novo software Espalhando a Palavra, é</w:t>
      </w:r>
      <w:r w:rsidR="00561114" w:rsidRPr="00DE0C72">
        <w:rPr>
          <w:color w:val="auto"/>
        </w:rPr>
        <w:t xml:space="preserve"> </w:t>
      </w:r>
      <w:r w:rsidRPr="00DE0C72">
        <w:rPr>
          <w:color w:val="auto"/>
        </w:rPr>
        <w:t>criar um sistema interativo entre todos as personas que vão trabalhar, utilizar e usufruir do ambiente, sendo as mais importantes para este início, são: inscrição dos alunos com suas informações, notas, faltas e dados; Fácil manipulação das informações enviadas pelos professores, no que diz respeito a nota</w:t>
      </w:r>
      <w:r w:rsidR="00561114" w:rsidRPr="00DE0C72">
        <w:rPr>
          <w:color w:val="auto"/>
        </w:rPr>
        <w:t>s</w:t>
      </w:r>
      <w:r w:rsidRPr="00DE0C72">
        <w:rPr>
          <w:color w:val="auto"/>
        </w:rPr>
        <w:t>, falta</w:t>
      </w:r>
      <w:r w:rsidR="00561114" w:rsidRPr="00DE0C72">
        <w:rPr>
          <w:color w:val="auto"/>
        </w:rPr>
        <w:t>s</w:t>
      </w:r>
      <w:r w:rsidRPr="00DE0C72">
        <w:rPr>
          <w:color w:val="auto"/>
        </w:rPr>
        <w:t>, provas, trabalhos, materi</w:t>
      </w:r>
      <w:r w:rsidR="00561114" w:rsidRPr="00DE0C72">
        <w:rPr>
          <w:color w:val="auto"/>
        </w:rPr>
        <w:t>ais</w:t>
      </w:r>
      <w:r w:rsidRPr="00DE0C72">
        <w:rPr>
          <w:color w:val="auto"/>
        </w:rPr>
        <w:t xml:space="preserve"> de consulta</w:t>
      </w:r>
      <w:r w:rsidR="00561114" w:rsidRPr="00DE0C72">
        <w:rPr>
          <w:color w:val="auto"/>
        </w:rPr>
        <w:t>s</w:t>
      </w:r>
      <w:r w:rsidRPr="00DE0C72">
        <w:rPr>
          <w:color w:val="auto"/>
        </w:rPr>
        <w:t>, e demais atos necessários para informar de forma única todos os alunos em um só ambiente</w:t>
      </w:r>
      <w:r w:rsidR="00561114" w:rsidRPr="00DE0C72">
        <w:rPr>
          <w:color w:val="auto"/>
        </w:rPr>
        <w:t>,</w:t>
      </w:r>
      <w:r w:rsidRPr="00DE0C72">
        <w:rPr>
          <w:color w:val="auto"/>
        </w:rPr>
        <w:t xml:space="preserve"> e por fim, os funcionários, para terem acesso rápido aos cadastros e informações de disponibilidade para cada, centralizando acesso e controle sobre a instituição de ensino.</w:t>
      </w:r>
    </w:p>
    <w:p w14:paraId="29707CD1" w14:textId="77777777" w:rsidR="00F72C68" w:rsidRPr="00DE0C72" w:rsidRDefault="00F72C68">
      <w:pPr>
        <w:pStyle w:val="textodescritivo"/>
        <w:rPr>
          <w:color w:val="auto"/>
        </w:rPr>
      </w:pPr>
    </w:p>
    <w:p w14:paraId="39969684" w14:textId="77777777" w:rsidR="00F72C68" w:rsidRPr="00DE0C72" w:rsidRDefault="00E0645D">
      <w:pPr>
        <w:pStyle w:val="02-Titulo2"/>
      </w:pPr>
      <w:bookmarkStart w:id="34" w:name="_Toc202096604"/>
      <w:r w:rsidRPr="00DE0C72">
        <w:t>3.5 Descrição dos requisitos não funcionais</w:t>
      </w:r>
      <w:bookmarkEnd w:id="34"/>
    </w:p>
    <w:p w14:paraId="1DFB90EE" w14:textId="5FB8A372" w:rsidR="00F72C68" w:rsidRPr="00DE0C72" w:rsidRDefault="00E0645D">
      <w:pPr>
        <w:pStyle w:val="textodescritivo"/>
      </w:pPr>
      <w:r w:rsidRPr="00DE0C72">
        <w:rPr>
          <w:color w:val="auto"/>
        </w:rPr>
        <w:t>O software Espalhando a Palavra, têm como prioridade inicial desenvolver as interações praticas do sistema de ensino para uma instituição que ainda não possui qualquer sistema, pensando nisso, devemos iniciar de forma branda, para ir evoluindo o sistema conforme a instituição se desenvolve e amadurece na sua utilização. Pensando desta forma, ser</w:t>
      </w:r>
      <w:r w:rsidR="005335AB" w:rsidRPr="00DE0C72">
        <w:rPr>
          <w:color w:val="auto"/>
        </w:rPr>
        <w:t>ão</w:t>
      </w:r>
      <w:r w:rsidRPr="00DE0C72">
        <w:rPr>
          <w:color w:val="auto"/>
        </w:rPr>
        <w:t xml:space="preserve"> no futuro implementados requisitos não funcionais para melhorar as interfaces, acessibilidades com melhores recursos intuitivos, bem como implementação de novas ferramentas abrangentes para demais áreas da instituição como financeiro, fóruns e áreas de pesquisas.</w:t>
      </w:r>
    </w:p>
    <w:p w14:paraId="6119141A" w14:textId="77777777" w:rsidR="00F72C68" w:rsidRPr="00DE0C72" w:rsidRDefault="00E0645D">
      <w:pPr>
        <w:pStyle w:val="textodescritivo"/>
      </w:pPr>
      <w:r w:rsidRPr="00DE0C72">
        <w:t> </w:t>
      </w:r>
    </w:p>
    <w:p w14:paraId="1A251498" w14:textId="77777777" w:rsidR="00F72C68" w:rsidRPr="00DE0C72" w:rsidRDefault="00F72C68">
      <w:pPr>
        <w:rPr>
          <w:szCs w:val="24"/>
        </w:rPr>
      </w:pPr>
    </w:p>
    <w:p w14:paraId="1B93DB52" w14:textId="77777777" w:rsidR="00F72C68" w:rsidRPr="00DE0C72" w:rsidRDefault="00F72C68">
      <w:pPr>
        <w:rPr>
          <w:szCs w:val="24"/>
        </w:rPr>
      </w:pPr>
    </w:p>
    <w:p w14:paraId="125192F0" w14:textId="77777777" w:rsidR="00F72C68" w:rsidRPr="00DE0C72" w:rsidRDefault="00F72C68">
      <w:pPr>
        <w:rPr>
          <w:szCs w:val="24"/>
        </w:rPr>
      </w:pPr>
    </w:p>
    <w:p w14:paraId="5E7EB2DD" w14:textId="77777777" w:rsidR="00F72C68" w:rsidRPr="00DE0C72" w:rsidRDefault="00F72C68">
      <w:pPr>
        <w:rPr>
          <w:szCs w:val="24"/>
        </w:rPr>
      </w:pPr>
    </w:p>
    <w:p w14:paraId="0F7A1928" w14:textId="77777777" w:rsidR="00F72C68" w:rsidRPr="00DE0C72" w:rsidRDefault="00F72C68">
      <w:pPr>
        <w:ind w:firstLine="0"/>
        <w:rPr>
          <w:szCs w:val="24"/>
        </w:rPr>
      </w:pPr>
    </w:p>
    <w:p w14:paraId="6D94DADF" w14:textId="77777777" w:rsidR="00F72C68" w:rsidRPr="00DE0C72" w:rsidRDefault="00E0645D">
      <w:pPr>
        <w:pStyle w:val="01-Titulo1"/>
        <w:ind w:left="426"/>
      </w:pPr>
      <w:bookmarkStart w:id="35" w:name="_Toc202096605"/>
      <w:r w:rsidRPr="00DE0C72">
        <w:lastRenderedPageBreak/>
        <w:t>VISÃO DE CASO DE USO - UML</w:t>
      </w:r>
      <w:bookmarkEnd w:id="35"/>
    </w:p>
    <w:p w14:paraId="029D9221" w14:textId="77777777" w:rsidR="00F72C68" w:rsidRPr="00DE0C72" w:rsidRDefault="00F72C68">
      <w:pPr>
        <w:pStyle w:val="Ttulo2"/>
        <w:numPr>
          <w:ilvl w:val="0"/>
          <w:numId w:val="0"/>
        </w:numPr>
        <w:rPr>
          <w:szCs w:val="24"/>
        </w:rPr>
      </w:pPr>
    </w:p>
    <w:p w14:paraId="71FBABDD" w14:textId="77777777" w:rsidR="00F72C68" w:rsidRPr="00DE0C72" w:rsidRDefault="00E0645D">
      <w:pPr>
        <w:pStyle w:val="02-Titulo2"/>
      </w:pPr>
      <w:bookmarkStart w:id="36" w:name="_Toc202096606"/>
      <w:r w:rsidRPr="00DE0C72">
        <w:t>4.1 Diagrama de Classes</w:t>
      </w:r>
      <w:bookmarkEnd w:id="36"/>
    </w:p>
    <w:p w14:paraId="2DC9B057" w14:textId="77777777" w:rsidR="00F72C68" w:rsidRPr="00DE0C72" w:rsidRDefault="00E0645D" w:rsidP="005335AB">
      <w:pPr>
        <w:pStyle w:val="Pargrafo"/>
        <w:spacing w:line="360" w:lineRule="auto"/>
        <w:rPr>
          <w:szCs w:val="24"/>
        </w:rPr>
      </w:pPr>
      <w:r w:rsidRPr="00DE0C72">
        <w:rPr>
          <w:szCs w:val="24"/>
        </w:rPr>
        <w:t>O diagrama de classe modela o sistema de forma estática, especifica o relacionamento entre as classes e define as características e procedimentos que cada uma realiza.</w:t>
      </w:r>
    </w:p>
    <w:p w14:paraId="4F1A7C41" w14:textId="77777777" w:rsidR="00F72C68" w:rsidRPr="00DE0C72" w:rsidRDefault="00E0645D" w:rsidP="005335AB">
      <w:pPr>
        <w:pStyle w:val="Pargrafo"/>
        <w:spacing w:line="360" w:lineRule="auto"/>
        <w:rPr>
          <w:szCs w:val="24"/>
        </w:rPr>
      </w:pPr>
      <w:r w:rsidRPr="00DE0C72">
        <w:rPr>
          <w:szCs w:val="24"/>
        </w:rPr>
        <w:t>Na Figura 01, o diagrama apresenta as classes do projeto “Espalhando a palavra”, o tipo de interação entre as mesmas e suas principais funcionalidades:</w:t>
      </w:r>
    </w:p>
    <w:p w14:paraId="34315176" w14:textId="77777777" w:rsidR="00F72C68" w:rsidRPr="00DE0C72" w:rsidRDefault="00F72C68">
      <w:pPr>
        <w:pStyle w:val="Pargrafo"/>
        <w:ind w:firstLine="0"/>
        <w:rPr>
          <w:i/>
          <w:color w:val="1F497D" w:themeColor="text2"/>
          <w:szCs w:val="24"/>
          <w:u w:val="single"/>
        </w:rPr>
      </w:pPr>
    </w:p>
    <w:p w14:paraId="46B18E74" w14:textId="77777777" w:rsidR="00F72C68" w:rsidRPr="00DE0C72" w:rsidRDefault="00E0645D">
      <w:pPr>
        <w:ind w:firstLine="0"/>
        <w:jc w:val="center"/>
      </w:pPr>
      <w:r w:rsidRPr="00DE0C72">
        <w:rPr>
          <w:b/>
        </w:rPr>
        <w:t>Figura 01</w:t>
      </w:r>
      <w:r w:rsidRPr="00DE0C72">
        <w:t xml:space="preserve"> — Diagrama de Classes do Projeto “Espalhando a palavra”</w:t>
      </w:r>
    </w:p>
    <w:p w14:paraId="15C6044B" w14:textId="4DE8B0DA" w:rsidR="00F72C68" w:rsidRPr="00DE0C72" w:rsidRDefault="00ED37A8" w:rsidP="00ED37A8">
      <w:pPr>
        <w:pStyle w:val="Pargrafo"/>
        <w:jc w:val="center"/>
        <w:rPr>
          <w:i/>
          <w:color w:val="1F497D" w:themeColor="text2"/>
          <w:szCs w:val="24"/>
        </w:rPr>
      </w:pPr>
      <w:r w:rsidRPr="00ED37A8">
        <w:rPr>
          <w:i/>
          <w:noProof/>
          <w:color w:val="1F497D" w:themeColor="text2"/>
          <w:szCs w:val="24"/>
        </w:rPr>
        <w:drawing>
          <wp:inline distT="0" distB="0" distL="0" distR="0" wp14:anchorId="72D56EE3" wp14:editId="46DF82BB">
            <wp:extent cx="5760720" cy="5065395"/>
            <wp:effectExtent l="0" t="0" r="0" b="1905"/>
            <wp:docPr id="133370108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1086" name="Imagem 1" descr="Diagrama&#10;&#10;O conteúdo gerado por IA pode estar incorreto."/>
                    <pic:cNvPicPr/>
                  </pic:nvPicPr>
                  <pic:blipFill>
                    <a:blip r:embed="rId18"/>
                    <a:stretch>
                      <a:fillRect/>
                    </a:stretch>
                  </pic:blipFill>
                  <pic:spPr>
                    <a:xfrm>
                      <a:off x="0" y="0"/>
                      <a:ext cx="5760720" cy="5065395"/>
                    </a:xfrm>
                    <a:prstGeom prst="rect">
                      <a:avLst/>
                    </a:prstGeom>
                  </pic:spPr>
                </pic:pic>
              </a:graphicData>
            </a:graphic>
          </wp:inline>
        </w:drawing>
      </w:r>
    </w:p>
    <w:p w14:paraId="21973A0E" w14:textId="77777777" w:rsidR="00F72C68" w:rsidRPr="00DE0C72" w:rsidRDefault="00E0645D">
      <w:pPr>
        <w:pStyle w:val="Pargrafo"/>
        <w:ind w:firstLine="0"/>
        <w:jc w:val="center"/>
        <w:rPr>
          <w:iCs/>
          <w:szCs w:val="24"/>
        </w:rPr>
      </w:pPr>
      <w:r w:rsidRPr="00DE0C72">
        <w:rPr>
          <w:iCs/>
          <w:szCs w:val="24"/>
        </w:rPr>
        <w:t>Fonte: elaborado pelos autores, 2024.</w:t>
      </w:r>
    </w:p>
    <w:p w14:paraId="349168A2" w14:textId="77777777" w:rsidR="00F72C68" w:rsidRPr="00DE0C72" w:rsidRDefault="00F72C68">
      <w:pPr>
        <w:pStyle w:val="Pargrafo"/>
        <w:ind w:firstLine="0"/>
        <w:rPr>
          <w:szCs w:val="24"/>
        </w:rPr>
      </w:pPr>
    </w:p>
    <w:p w14:paraId="5B065BC0" w14:textId="77777777" w:rsidR="002856A0" w:rsidRDefault="002856A0">
      <w:pPr>
        <w:spacing w:line="240" w:lineRule="auto"/>
        <w:ind w:firstLine="0"/>
        <w:jc w:val="left"/>
        <w:rPr>
          <w:smallCaps/>
          <w:szCs w:val="24"/>
        </w:rPr>
      </w:pPr>
      <w:r>
        <w:br w:type="page"/>
      </w:r>
    </w:p>
    <w:p w14:paraId="4967EF5C" w14:textId="4C0E48A9" w:rsidR="00F72C68" w:rsidRPr="00DE0C72" w:rsidRDefault="00E0645D">
      <w:pPr>
        <w:pStyle w:val="02-Titulo2"/>
      </w:pPr>
      <w:bookmarkStart w:id="37" w:name="_Toc202096607"/>
      <w:r w:rsidRPr="00DE0C72">
        <w:lastRenderedPageBreak/>
        <w:t>4.2 Definição dos Atores</w:t>
      </w:r>
      <w:bookmarkEnd w:id="37"/>
    </w:p>
    <w:p w14:paraId="33567477" w14:textId="6CF4774C" w:rsidR="00F72C68" w:rsidRPr="00DE0C72" w:rsidRDefault="00DA63C0" w:rsidP="00991BD8">
      <w:pPr>
        <w:pStyle w:val="Pargrafo"/>
        <w:spacing w:line="360" w:lineRule="auto"/>
        <w:rPr>
          <w:iCs/>
          <w:szCs w:val="24"/>
        </w:rPr>
      </w:pPr>
      <w:r w:rsidRPr="00DE0C72">
        <w:rPr>
          <w:iCs/>
          <w:szCs w:val="24"/>
        </w:rPr>
        <w:t xml:space="preserve">Os atores são elementos constante na criação dos projetos, suas utilizações fornecem entendimento para adaptação </w:t>
      </w:r>
      <w:r w:rsidR="00DE0C72" w:rsidRPr="00DE0C72">
        <w:rPr>
          <w:iCs/>
          <w:szCs w:val="24"/>
        </w:rPr>
        <w:t>prática</w:t>
      </w:r>
      <w:r w:rsidRPr="00DE0C72">
        <w:rPr>
          <w:iCs/>
          <w:szCs w:val="24"/>
        </w:rPr>
        <w:t xml:space="preserve"> na utilização e criação, para entendimento conforme cada usuário se comportará, diante do sistema criado.</w:t>
      </w:r>
    </w:p>
    <w:p w14:paraId="37C4AF9D" w14:textId="77777777" w:rsidR="00F72C68" w:rsidRPr="00DE0C72" w:rsidRDefault="00F72C68" w:rsidP="00991BD8">
      <w:pPr>
        <w:pStyle w:val="Pargrafo"/>
        <w:spacing w:line="360" w:lineRule="auto"/>
        <w:ind w:firstLine="0"/>
        <w:rPr>
          <w:iCs/>
          <w:color w:val="1F497D" w:themeColor="text2"/>
          <w:szCs w:val="24"/>
        </w:rPr>
      </w:pPr>
    </w:p>
    <w:p w14:paraId="741E4AD6" w14:textId="2DD9DF8F" w:rsidR="00DA63C0" w:rsidRPr="00DE0C72" w:rsidRDefault="00DA63C0" w:rsidP="00991BD8">
      <w:pPr>
        <w:pStyle w:val="Pargrafo"/>
        <w:spacing w:line="360" w:lineRule="auto"/>
        <w:ind w:firstLine="0"/>
        <w:rPr>
          <w:iCs/>
          <w:szCs w:val="24"/>
        </w:rPr>
      </w:pPr>
      <w:r w:rsidRPr="00DE0C72">
        <w:rPr>
          <w:iCs/>
          <w:color w:val="1F497D" w:themeColor="text2"/>
          <w:szCs w:val="24"/>
        </w:rPr>
        <w:tab/>
      </w:r>
      <w:r w:rsidRPr="00DE0C72">
        <w:rPr>
          <w:iCs/>
          <w:szCs w:val="24"/>
        </w:rPr>
        <w:t>Sendo assim, o Ator Usuário, é peça responsável por ações comuns no sistema interagindo com os demais Atores Usuários. Observando a imagem da figura 2, podemos observar as interações dos personagens, conforme utilizam o sistema.</w:t>
      </w:r>
    </w:p>
    <w:p w14:paraId="47535B5F" w14:textId="5D0E635F" w:rsidR="00DA63C0" w:rsidRPr="00DE0C72" w:rsidRDefault="00DA63C0" w:rsidP="00991BD8">
      <w:pPr>
        <w:pStyle w:val="Pargrafo"/>
        <w:spacing w:line="360" w:lineRule="auto"/>
        <w:ind w:firstLine="0"/>
        <w:rPr>
          <w:iCs/>
          <w:szCs w:val="24"/>
        </w:rPr>
      </w:pPr>
      <w:r w:rsidRPr="00DE0C72">
        <w:rPr>
          <w:iCs/>
          <w:szCs w:val="24"/>
        </w:rPr>
        <w:tab/>
        <w:t>Neste momento, o Ator Aluno, poderá acessar a plataforma, para consultar notas e faltas, que o Ator Professor, adicionou ou alterou.</w:t>
      </w:r>
    </w:p>
    <w:p w14:paraId="0719360B" w14:textId="7E056706" w:rsidR="00DA63C0" w:rsidRPr="00DE0C72" w:rsidRDefault="00DA63C0" w:rsidP="00991BD8">
      <w:pPr>
        <w:pStyle w:val="Pargrafo"/>
        <w:spacing w:line="360" w:lineRule="auto"/>
        <w:ind w:firstLine="0"/>
        <w:rPr>
          <w:iCs/>
          <w:szCs w:val="24"/>
        </w:rPr>
      </w:pPr>
      <w:r w:rsidRPr="00DE0C72">
        <w:rPr>
          <w:iCs/>
          <w:szCs w:val="24"/>
        </w:rPr>
        <w:tab/>
        <w:t>O Administrador, terá sua interação para elaboração e realização de atos pertinentes aos cuidados na organização de documentos, grades, disciplinas e cronogramas para andamento das atividades acadêmicas e da instituição.</w:t>
      </w:r>
    </w:p>
    <w:p w14:paraId="442555EC" w14:textId="77777777" w:rsidR="00DA63C0" w:rsidRPr="00DE0C72" w:rsidRDefault="00DA63C0">
      <w:pPr>
        <w:pStyle w:val="Pargrafo"/>
        <w:ind w:firstLine="0"/>
        <w:rPr>
          <w:iCs/>
          <w:szCs w:val="24"/>
        </w:rPr>
      </w:pPr>
    </w:p>
    <w:p w14:paraId="708C2FB0" w14:textId="3457931B" w:rsidR="00F72C68" w:rsidRDefault="00E0645D">
      <w:pPr>
        <w:ind w:firstLine="0"/>
        <w:jc w:val="center"/>
      </w:pPr>
      <w:r w:rsidRPr="00DE0C72">
        <w:rPr>
          <w:b/>
        </w:rPr>
        <w:t>Figura 02</w:t>
      </w:r>
      <w:r w:rsidRPr="00DE0C72">
        <w:t xml:space="preserve"> — </w:t>
      </w:r>
      <w:r w:rsidR="00DE0C72" w:rsidRPr="00DE0C72">
        <w:t xml:space="preserve">Diagrama de Caso de Uso - </w:t>
      </w:r>
      <w:r w:rsidRPr="00DE0C72">
        <w:t>Atores do Sistema.</w:t>
      </w:r>
    </w:p>
    <w:p w14:paraId="088B9ECE" w14:textId="77777777" w:rsidR="00AF7503" w:rsidRDefault="00AF7503" w:rsidP="00AF7503">
      <w:pPr>
        <w:spacing w:line="240" w:lineRule="auto"/>
        <w:ind w:firstLine="0"/>
        <w:jc w:val="center"/>
        <w:rPr>
          <w:iCs/>
          <w:szCs w:val="24"/>
        </w:rPr>
      </w:pPr>
      <w:r w:rsidRPr="00AF7503">
        <w:rPr>
          <w:noProof/>
        </w:rPr>
        <w:drawing>
          <wp:inline distT="0" distB="0" distL="0" distR="0" wp14:anchorId="0B247AB4" wp14:editId="2288D6B3">
            <wp:extent cx="3434964" cy="2702727"/>
            <wp:effectExtent l="0" t="0" r="0" b="25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82108" cy="2739822"/>
                    </a:xfrm>
                    <a:prstGeom prst="rect">
                      <a:avLst/>
                    </a:prstGeom>
                  </pic:spPr>
                </pic:pic>
              </a:graphicData>
            </a:graphic>
          </wp:inline>
        </w:drawing>
      </w:r>
    </w:p>
    <w:p w14:paraId="73FC16AD" w14:textId="20CA3623" w:rsidR="00F72C68" w:rsidRPr="00DE0C72" w:rsidRDefault="00E0645D" w:rsidP="00AF7503">
      <w:pPr>
        <w:spacing w:line="240" w:lineRule="auto"/>
        <w:ind w:firstLine="0"/>
        <w:jc w:val="center"/>
        <w:rPr>
          <w:iCs/>
          <w:szCs w:val="24"/>
        </w:rPr>
      </w:pPr>
      <w:r w:rsidRPr="00DE0C72">
        <w:rPr>
          <w:iCs/>
          <w:szCs w:val="24"/>
        </w:rPr>
        <w:t>Fonte: elaborado pelo</w:t>
      </w:r>
      <w:r w:rsidR="00DE0C72" w:rsidRPr="00DE0C72">
        <w:rPr>
          <w:iCs/>
          <w:szCs w:val="24"/>
        </w:rPr>
        <w:t>s autores, 2025.</w:t>
      </w:r>
    </w:p>
    <w:p w14:paraId="34D1FA25" w14:textId="77777777" w:rsidR="00F72C68" w:rsidRPr="00DE0C72" w:rsidRDefault="00F72C68" w:rsidP="00AF7503">
      <w:pPr>
        <w:ind w:firstLine="0"/>
      </w:pPr>
    </w:p>
    <w:p w14:paraId="7676236C" w14:textId="77777777" w:rsidR="00F72C68" w:rsidRPr="00DE0C72" w:rsidRDefault="00E0645D">
      <w:pPr>
        <w:pStyle w:val="02-Titulo2"/>
      </w:pPr>
      <w:bookmarkStart w:id="38" w:name="_Toc202096608"/>
      <w:r w:rsidRPr="00DE0C72">
        <w:t>4.3 Diagrama de Casos de Uso</w:t>
      </w:r>
      <w:bookmarkEnd w:id="38"/>
    </w:p>
    <w:p w14:paraId="1F4A7F75" w14:textId="37CB149F" w:rsidR="00F72C68" w:rsidRPr="00DE0C72" w:rsidRDefault="006A0F5F">
      <w:r w:rsidRPr="00DE0C72">
        <w:t xml:space="preserve">O estudo ainda analisa de forma estreita, cada interação dos </w:t>
      </w:r>
      <w:r w:rsidR="00DE0C72" w:rsidRPr="00DE0C72">
        <w:t>atores e</w:t>
      </w:r>
      <w:r w:rsidRPr="00DE0C72">
        <w:t xml:space="preserve"> sua progressão dentro das permissões do sistema, permitindo assim, a criação mais detalhada e precisa, do sistema acadêmico.</w:t>
      </w:r>
    </w:p>
    <w:p w14:paraId="210801CB" w14:textId="606239E2" w:rsidR="00AF7503" w:rsidRDefault="006A0F5F" w:rsidP="00ED37A8">
      <w:r w:rsidRPr="00DE0C72">
        <w:t xml:space="preserve">Conforme podemos observar, o Usuário, poderá estar interagindo em várias camadas das permissões, para integrar suas informações com os acessos e atos realizados pelos demais </w:t>
      </w:r>
      <w:r w:rsidRPr="00DE0C72">
        <w:lastRenderedPageBreak/>
        <w:t xml:space="preserve">atores, que no casso da figura 3, estaríamos vendo o sistema interagindo com o </w:t>
      </w:r>
      <w:r w:rsidR="00C76947" w:rsidRPr="00DE0C72">
        <w:t>Usuário</w:t>
      </w:r>
      <w:r w:rsidRPr="00DE0C72">
        <w:t xml:space="preserve"> Administrado.</w:t>
      </w:r>
    </w:p>
    <w:p w14:paraId="2333A377" w14:textId="77777777" w:rsidR="00ED37A8" w:rsidRDefault="00ED37A8" w:rsidP="00ED37A8"/>
    <w:p w14:paraId="08086A26" w14:textId="7CBEDCDE" w:rsidR="00F72C68" w:rsidRDefault="00E0645D" w:rsidP="00ED37A8">
      <w:pPr>
        <w:spacing w:line="240" w:lineRule="auto"/>
        <w:ind w:firstLine="0"/>
        <w:jc w:val="center"/>
      </w:pPr>
      <w:r w:rsidRPr="00DE0C72">
        <w:rPr>
          <w:b/>
        </w:rPr>
        <w:t>Figura 03</w:t>
      </w:r>
      <w:r w:rsidRPr="00DE0C72">
        <w:t xml:space="preserve"> — Diagrama de Casos de Uso –</w:t>
      </w:r>
      <w:r w:rsidR="00C76947">
        <w:t xml:space="preserve"> </w:t>
      </w:r>
      <w:r w:rsidRPr="00DE0C72">
        <w:t>Ator Usuário.</w:t>
      </w:r>
    </w:p>
    <w:p w14:paraId="08D68167" w14:textId="09F18611" w:rsidR="00F72C68" w:rsidRPr="00DE0C72" w:rsidRDefault="00D43991" w:rsidP="00AF7503">
      <w:pPr>
        <w:ind w:firstLine="0"/>
        <w:jc w:val="center"/>
      </w:pPr>
      <w:r w:rsidRPr="00D43991">
        <w:rPr>
          <w:noProof/>
        </w:rPr>
        <w:drawing>
          <wp:inline distT="0" distB="0" distL="0" distR="0" wp14:anchorId="178DD419" wp14:editId="1FE5220A">
            <wp:extent cx="3333330" cy="2528515"/>
            <wp:effectExtent l="0" t="0" r="635" b="571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8469" cy="2555170"/>
                    </a:xfrm>
                    <a:prstGeom prst="rect">
                      <a:avLst/>
                    </a:prstGeom>
                  </pic:spPr>
                </pic:pic>
              </a:graphicData>
            </a:graphic>
          </wp:inline>
        </w:drawing>
      </w:r>
    </w:p>
    <w:p w14:paraId="45C710A8" w14:textId="01C5636B" w:rsidR="00F72C68" w:rsidRDefault="00E0645D">
      <w:pPr>
        <w:ind w:firstLine="0"/>
        <w:jc w:val="center"/>
      </w:pPr>
      <w:r w:rsidRPr="00DE0C72">
        <w:t>Fonte: elaborado pelos autores, 202</w:t>
      </w:r>
      <w:r w:rsidR="00C76947">
        <w:t>5</w:t>
      </w:r>
      <w:r w:rsidRPr="00DE0C72">
        <w:t>.</w:t>
      </w:r>
    </w:p>
    <w:p w14:paraId="356CF005" w14:textId="77777777" w:rsidR="0087360D" w:rsidRPr="00DE0C72" w:rsidRDefault="0087360D" w:rsidP="00991BD8">
      <w:r>
        <w:t xml:space="preserve">Foi analisado anteriormente em uma forma simples a figura 3 a interação do usuário, neste próximo diagrama, podemos observar o uso completo do Ator Administrador, interagindo com todas as suas atribuições, permissões e limites estabelecidos, com opor exemplo: cadastro, consulta, listagem, relatório, agendamento, vendas, reserva, </w:t>
      </w:r>
      <w:proofErr w:type="gramStart"/>
      <w:r>
        <w:t>controle, etc.</w:t>
      </w:r>
      <w:proofErr w:type="gramEnd"/>
      <w:r>
        <w:t>), de acordo com o projeto).</w:t>
      </w:r>
    </w:p>
    <w:p w14:paraId="720E78CF" w14:textId="674CCFD6" w:rsidR="0087360D" w:rsidRDefault="0087360D" w:rsidP="00AF7503">
      <w:pPr>
        <w:ind w:firstLine="0"/>
        <w:jc w:val="center"/>
      </w:pPr>
      <w:r w:rsidRPr="00DE0C72">
        <w:rPr>
          <w:b/>
        </w:rPr>
        <w:t>Figura 04</w:t>
      </w:r>
      <w:r w:rsidRPr="00DE0C72">
        <w:t xml:space="preserve"> — Diagrama de Caso de Uso – Ator Administrativo</w:t>
      </w:r>
    </w:p>
    <w:p w14:paraId="303D8BF2" w14:textId="469D254C" w:rsidR="0087360D" w:rsidRPr="00DE0C72" w:rsidRDefault="00B50EC9" w:rsidP="00B50EC9">
      <w:pPr>
        <w:ind w:firstLine="0"/>
        <w:jc w:val="center"/>
        <w:rPr>
          <w:i/>
          <w:color w:val="1F497D" w:themeColor="text2"/>
          <w:szCs w:val="24"/>
        </w:rPr>
      </w:pPr>
      <w:r>
        <w:rPr>
          <w:noProof/>
        </w:rPr>
        <w:drawing>
          <wp:inline distT="0" distB="0" distL="0" distR="0" wp14:anchorId="2626B210" wp14:editId="7401AED2">
            <wp:extent cx="5732890" cy="3268132"/>
            <wp:effectExtent l="0" t="0" r="127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8856" cy="3328540"/>
                    </a:xfrm>
                    <a:prstGeom prst="rect">
                      <a:avLst/>
                    </a:prstGeom>
                    <a:noFill/>
                    <a:ln>
                      <a:noFill/>
                    </a:ln>
                  </pic:spPr>
                </pic:pic>
              </a:graphicData>
            </a:graphic>
          </wp:inline>
        </w:drawing>
      </w:r>
    </w:p>
    <w:p w14:paraId="442E885F" w14:textId="77777777" w:rsidR="0087360D" w:rsidRPr="00DE0C72" w:rsidRDefault="0087360D" w:rsidP="0087360D">
      <w:pPr>
        <w:ind w:firstLine="0"/>
        <w:jc w:val="center"/>
      </w:pPr>
      <w:r w:rsidRPr="00DE0C72">
        <w:t xml:space="preserve">Fonte: </w:t>
      </w:r>
      <w:r w:rsidRPr="00BF57CB">
        <w:t>elaborado pelos autores, 2025.</w:t>
      </w:r>
    </w:p>
    <w:p w14:paraId="48328CF6" w14:textId="77777777" w:rsidR="0087360D" w:rsidRPr="00DE0C72" w:rsidRDefault="0087360D" w:rsidP="0087360D">
      <w:pPr>
        <w:ind w:firstLine="0"/>
      </w:pPr>
      <w:r w:rsidRPr="00DE0C72">
        <w:lastRenderedPageBreak/>
        <w:tab/>
      </w:r>
    </w:p>
    <w:p w14:paraId="56569B26" w14:textId="77777777" w:rsidR="0087360D" w:rsidRPr="00DE0C72" w:rsidRDefault="0087360D" w:rsidP="0087360D">
      <w:pPr>
        <w:ind w:firstLine="0"/>
      </w:pPr>
      <w:r w:rsidRPr="00DE0C72">
        <w:tab/>
        <w:t>O Usuário Aluno, têm também diversas atribuições e importações necessárias para utilização do sistema, entretanto, suas camadas de permissões são limitadas, sendo o com menor interação de inserir dados, ficando somente seu acesso na leitura de informações.</w:t>
      </w:r>
    </w:p>
    <w:p w14:paraId="538ADC37" w14:textId="77777777" w:rsidR="0087360D" w:rsidRPr="00DE0C72" w:rsidRDefault="0087360D" w:rsidP="0087360D">
      <w:pPr>
        <w:ind w:firstLine="0"/>
      </w:pPr>
    </w:p>
    <w:p w14:paraId="112F1AE7" w14:textId="6FFC8536" w:rsidR="0087360D" w:rsidRDefault="0087360D" w:rsidP="00AF7503">
      <w:pPr>
        <w:ind w:firstLine="0"/>
        <w:jc w:val="center"/>
      </w:pPr>
      <w:r w:rsidRPr="00DE0C72">
        <w:rPr>
          <w:b/>
        </w:rPr>
        <w:t>Figura 05</w:t>
      </w:r>
      <w:r w:rsidRPr="00DE0C72">
        <w:t xml:space="preserve"> — Diagrama de Caso de Uso – Ator Aluno</w:t>
      </w:r>
    </w:p>
    <w:p w14:paraId="5727B921" w14:textId="50188104" w:rsidR="0087360D" w:rsidRPr="00D43991" w:rsidRDefault="00D43991" w:rsidP="00D43991">
      <w:pPr>
        <w:ind w:firstLine="0"/>
        <w:jc w:val="center"/>
      </w:pPr>
      <w:r>
        <w:rPr>
          <w:noProof/>
        </w:rPr>
        <w:drawing>
          <wp:inline distT="0" distB="0" distL="0" distR="0" wp14:anchorId="42BFF9A1" wp14:editId="6CC8ABED">
            <wp:extent cx="3927944" cy="3541595"/>
            <wp:effectExtent l="0" t="0" r="0"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1485" cy="3562820"/>
                    </a:xfrm>
                    <a:prstGeom prst="rect">
                      <a:avLst/>
                    </a:prstGeom>
                    <a:noFill/>
                    <a:ln>
                      <a:noFill/>
                    </a:ln>
                  </pic:spPr>
                </pic:pic>
              </a:graphicData>
            </a:graphic>
          </wp:inline>
        </w:drawing>
      </w:r>
    </w:p>
    <w:p w14:paraId="29F5FD15" w14:textId="4C0B7819" w:rsidR="0087360D" w:rsidRDefault="0087360D" w:rsidP="0087360D">
      <w:pPr>
        <w:ind w:firstLine="0"/>
        <w:jc w:val="center"/>
      </w:pPr>
      <w:r w:rsidRPr="00DE0C72">
        <w:t xml:space="preserve">Fonte: </w:t>
      </w:r>
      <w:r w:rsidRPr="00BF57CB">
        <w:t>elaborado pelos autores, 2025.</w:t>
      </w:r>
    </w:p>
    <w:p w14:paraId="6F0B2AB3" w14:textId="77777777" w:rsidR="00D43991" w:rsidRPr="00DE0C72" w:rsidRDefault="00D43991" w:rsidP="0087360D">
      <w:pPr>
        <w:ind w:firstLine="0"/>
        <w:jc w:val="center"/>
      </w:pPr>
    </w:p>
    <w:p w14:paraId="5CFADD27" w14:textId="01A24373" w:rsidR="0087360D" w:rsidRDefault="0087360D" w:rsidP="00991BD8">
      <w:pPr>
        <w:ind w:firstLine="0"/>
      </w:pPr>
      <w:r w:rsidRPr="00DE0C72">
        <w:tab/>
      </w:r>
      <w:r w:rsidRPr="00DE0C72">
        <w:tab/>
        <w:t>O ator professor, terá atribuições de grande utilização, já que este trabalha com as informações que vão necessitar da interação do Ator Aluno, e assim, alimentar o sistema com os dados, para ser armazenado e utilizado pelo Ator Administrador.</w:t>
      </w:r>
    </w:p>
    <w:p w14:paraId="49024D85" w14:textId="77777777" w:rsidR="00AF7503" w:rsidRPr="00DE0C72" w:rsidRDefault="00AF7503" w:rsidP="00991BD8">
      <w:pPr>
        <w:ind w:firstLine="0"/>
      </w:pPr>
    </w:p>
    <w:p w14:paraId="0D760AEE" w14:textId="59FBE531" w:rsidR="0087360D" w:rsidRPr="00DE0C72" w:rsidRDefault="0087360D" w:rsidP="00991BD8">
      <w:pPr>
        <w:ind w:firstLine="0"/>
        <w:jc w:val="left"/>
      </w:pPr>
    </w:p>
    <w:p w14:paraId="69D867EA" w14:textId="77777777" w:rsidR="00AF7503" w:rsidRDefault="00AF7503">
      <w:pPr>
        <w:spacing w:line="240" w:lineRule="auto"/>
        <w:ind w:firstLine="0"/>
        <w:jc w:val="left"/>
        <w:rPr>
          <w:b/>
        </w:rPr>
      </w:pPr>
      <w:r>
        <w:rPr>
          <w:b/>
        </w:rPr>
        <w:br w:type="page"/>
      </w:r>
    </w:p>
    <w:p w14:paraId="5275359A" w14:textId="2F945D9F" w:rsidR="0087360D" w:rsidRPr="00DE0C72" w:rsidRDefault="0087360D" w:rsidP="00AF7503">
      <w:pPr>
        <w:ind w:firstLine="0"/>
        <w:jc w:val="center"/>
      </w:pPr>
      <w:r w:rsidRPr="00DE0C72">
        <w:rPr>
          <w:b/>
        </w:rPr>
        <w:lastRenderedPageBreak/>
        <w:t>Figura 0</w:t>
      </w:r>
      <w:r>
        <w:rPr>
          <w:b/>
        </w:rPr>
        <w:t>6</w:t>
      </w:r>
      <w:r w:rsidRPr="00DE0C72">
        <w:t xml:space="preserve"> — Diagrama de Caso de Uso – Ator Professor</w:t>
      </w:r>
    </w:p>
    <w:p w14:paraId="75963753" w14:textId="019005A6" w:rsidR="0087360D" w:rsidRPr="00DE0C72" w:rsidRDefault="00D43991" w:rsidP="00D43991">
      <w:pPr>
        <w:ind w:firstLine="0"/>
        <w:jc w:val="center"/>
      </w:pPr>
      <w:r>
        <w:rPr>
          <w:noProof/>
        </w:rPr>
        <w:drawing>
          <wp:inline distT="0" distB="0" distL="0" distR="0" wp14:anchorId="59AC1660" wp14:editId="02308734">
            <wp:extent cx="4269851" cy="4132016"/>
            <wp:effectExtent l="0" t="0" r="0" b="190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1989" cy="4182471"/>
                    </a:xfrm>
                    <a:prstGeom prst="rect">
                      <a:avLst/>
                    </a:prstGeom>
                    <a:noFill/>
                    <a:ln>
                      <a:noFill/>
                    </a:ln>
                  </pic:spPr>
                </pic:pic>
              </a:graphicData>
            </a:graphic>
          </wp:inline>
        </w:drawing>
      </w:r>
    </w:p>
    <w:p w14:paraId="1ED557F3" w14:textId="77777777" w:rsidR="0087360D" w:rsidRPr="00DE0C72" w:rsidRDefault="0087360D" w:rsidP="0087360D">
      <w:pPr>
        <w:ind w:firstLine="0"/>
        <w:jc w:val="center"/>
      </w:pPr>
      <w:r w:rsidRPr="00DE0C72">
        <w:t xml:space="preserve">Fonte: </w:t>
      </w:r>
      <w:r w:rsidRPr="00BF57CB">
        <w:t>elaborado pelos autores, 2025.</w:t>
      </w:r>
    </w:p>
    <w:p w14:paraId="00D6DCB8" w14:textId="77777777" w:rsidR="00F72C68" w:rsidRPr="00DE0C72" w:rsidRDefault="00F72C68">
      <w:pPr>
        <w:ind w:firstLine="0"/>
        <w:jc w:val="center"/>
      </w:pPr>
    </w:p>
    <w:p w14:paraId="355D1FA2" w14:textId="77777777" w:rsidR="00F72C68" w:rsidRPr="00DE0C72" w:rsidRDefault="00F72C68">
      <w:pPr>
        <w:ind w:firstLine="0"/>
        <w:jc w:val="center"/>
      </w:pPr>
    </w:p>
    <w:p w14:paraId="4BD96AF4" w14:textId="2064A8B0" w:rsidR="00D161BC" w:rsidRPr="003B709B" w:rsidRDefault="00E0645D" w:rsidP="003B709B">
      <w:pPr>
        <w:spacing w:line="240" w:lineRule="auto"/>
        <w:ind w:firstLine="0"/>
        <w:jc w:val="left"/>
        <w:rPr>
          <w:iCs/>
          <w:szCs w:val="24"/>
        </w:rPr>
      </w:pPr>
      <w:r w:rsidRPr="003B709B">
        <w:rPr>
          <w:iCs/>
          <w:szCs w:val="24"/>
        </w:rPr>
        <w:t>4.4</w:t>
      </w:r>
      <w:r w:rsidR="003B709B" w:rsidRPr="00DE0C72">
        <w:t xml:space="preserve"> </w:t>
      </w:r>
      <w:r w:rsidRPr="003B709B">
        <w:rPr>
          <w:iCs/>
          <w:szCs w:val="24"/>
        </w:rPr>
        <w:t xml:space="preserve">Diagrama de Casos de uso individuais </w:t>
      </w:r>
    </w:p>
    <w:p w14:paraId="62F919B5" w14:textId="77777777" w:rsidR="009162D1" w:rsidRDefault="009162D1" w:rsidP="003B709B">
      <w:pPr>
        <w:ind w:firstLine="1276"/>
      </w:pPr>
    </w:p>
    <w:p w14:paraId="1E60BD56" w14:textId="1733C89C" w:rsidR="009165A6" w:rsidRDefault="00C97E78" w:rsidP="009165A6">
      <w:pPr>
        <w:ind w:firstLine="1276"/>
      </w:pPr>
      <w:r w:rsidRPr="00C97E78">
        <w:t xml:space="preserve">Os casos de uso podem ser </w:t>
      </w:r>
      <w:r>
        <w:t>analisados de forma individual, através disso, é possível ter uma visão mais específica e detalhada das interações entre os atores e o sistema, inclusive cenários que envolvem eventuais erros no sistema e as suas respectivas soluções.</w:t>
      </w:r>
    </w:p>
    <w:p w14:paraId="6C0C628B" w14:textId="0F0CC3CD" w:rsidR="00C97E78" w:rsidRDefault="009165A6" w:rsidP="00A02DCE">
      <w:pPr>
        <w:spacing w:line="240" w:lineRule="auto"/>
        <w:ind w:firstLine="0"/>
        <w:jc w:val="left"/>
        <w:rPr>
          <w:iCs/>
          <w:szCs w:val="24"/>
        </w:rPr>
      </w:pPr>
      <w:r>
        <w:br w:type="page"/>
      </w:r>
      <w:r w:rsidR="00C97E78">
        <w:rPr>
          <w:iCs/>
          <w:szCs w:val="24"/>
        </w:rPr>
        <w:lastRenderedPageBreak/>
        <w:t xml:space="preserve">4.4.1 </w:t>
      </w:r>
      <w:r w:rsidR="001D5AB1" w:rsidRPr="00DE0C72">
        <w:t xml:space="preserve">— </w:t>
      </w:r>
      <w:r w:rsidR="00C97E78">
        <w:rPr>
          <w:iCs/>
          <w:szCs w:val="24"/>
        </w:rPr>
        <w:t>Caso de Uso: Inserir Professor</w:t>
      </w:r>
    </w:p>
    <w:p w14:paraId="7A77178E" w14:textId="77777777" w:rsidR="00A02DCE" w:rsidRPr="00A02DCE" w:rsidRDefault="00A02DCE" w:rsidP="00A02DCE">
      <w:pPr>
        <w:spacing w:line="240" w:lineRule="auto"/>
        <w:ind w:firstLine="0"/>
        <w:jc w:val="left"/>
        <w:rPr>
          <w:iCs/>
          <w:szCs w:val="24"/>
        </w:rPr>
      </w:pPr>
    </w:p>
    <w:p w14:paraId="56AD4412" w14:textId="66EA7237" w:rsidR="00C97E78" w:rsidRPr="00DE0C72" w:rsidRDefault="00AF7503" w:rsidP="00AF7503">
      <w:pPr>
        <w:ind w:firstLine="0"/>
        <w:jc w:val="center"/>
      </w:pPr>
      <w:r w:rsidRPr="00DE0C72">
        <w:rPr>
          <w:b/>
        </w:rPr>
        <w:t>Figura 0</w:t>
      </w:r>
      <w:r w:rsidR="00C97E78">
        <w:rPr>
          <w:b/>
        </w:rPr>
        <w:t>7</w:t>
      </w:r>
      <w:r w:rsidRPr="00DE0C72">
        <w:t xml:space="preserve"> — Diagrama de Caso de Uso</w:t>
      </w:r>
      <w:r w:rsidR="001D5AB1">
        <w:t xml:space="preserve"> Individual</w:t>
      </w:r>
      <w:r w:rsidRPr="00DE0C72">
        <w:t xml:space="preserve"> – </w:t>
      </w:r>
      <w:r w:rsidR="001D5AB1">
        <w:t>Inserir</w:t>
      </w:r>
      <w:r w:rsidRPr="00DE0C72">
        <w:t xml:space="preserve"> Professor</w:t>
      </w:r>
      <w:r w:rsidR="00C97E78" w:rsidRPr="00C97E78">
        <w:rPr>
          <w:noProof/>
        </w:rPr>
        <w:drawing>
          <wp:inline distT="0" distB="0" distL="0" distR="0" wp14:anchorId="1C301A7B" wp14:editId="29629A5F">
            <wp:extent cx="3617843" cy="1977212"/>
            <wp:effectExtent l="0" t="0" r="1905" b="444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4670" cy="1997339"/>
                    </a:xfrm>
                    <a:prstGeom prst="rect">
                      <a:avLst/>
                    </a:prstGeom>
                  </pic:spPr>
                </pic:pic>
              </a:graphicData>
            </a:graphic>
          </wp:inline>
        </w:drawing>
      </w:r>
    </w:p>
    <w:p w14:paraId="75A9CDEB" w14:textId="1E3997AC" w:rsidR="00C76947" w:rsidRDefault="00AF7503" w:rsidP="00AF7503">
      <w:pPr>
        <w:spacing w:line="240" w:lineRule="auto"/>
        <w:ind w:firstLine="0"/>
        <w:jc w:val="center"/>
        <w:rPr>
          <w:iCs/>
          <w:szCs w:val="24"/>
        </w:rPr>
      </w:pPr>
      <w:r w:rsidRPr="00DE0C72">
        <w:t xml:space="preserve">Fonte: </w:t>
      </w:r>
      <w:r w:rsidRPr="00BF57CB">
        <w:t>elaborado pelos autores, 2025.</w:t>
      </w:r>
    </w:p>
    <w:p w14:paraId="74C36862" w14:textId="77777777" w:rsidR="00F72C68" w:rsidRPr="00DE0C72" w:rsidRDefault="00F72C68" w:rsidP="00C97E78">
      <w:pPr>
        <w:ind w:firstLine="0"/>
      </w:pPr>
    </w:p>
    <w:p w14:paraId="09DF61AD" w14:textId="2EFB55E6" w:rsidR="00C97E78" w:rsidRPr="00C97E78" w:rsidRDefault="00C97E78" w:rsidP="00C97E78">
      <w:pPr>
        <w:ind w:firstLine="0"/>
        <w:rPr>
          <w:b/>
        </w:rPr>
      </w:pPr>
      <w:r w:rsidRPr="00C97E78">
        <w:rPr>
          <w:b/>
        </w:rPr>
        <w:t>F</w:t>
      </w:r>
      <w:r>
        <w:rPr>
          <w:b/>
        </w:rPr>
        <w:t>l</w:t>
      </w:r>
      <w:r w:rsidRPr="00C97E78">
        <w:rPr>
          <w:b/>
        </w:rPr>
        <w:t>uxo Normal</w:t>
      </w:r>
    </w:p>
    <w:p w14:paraId="59B2E989" w14:textId="77777777" w:rsidR="00C97E78" w:rsidRPr="00C97E78" w:rsidRDefault="00C97E78" w:rsidP="00C97E78">
      <w:pPr>
        <w:ind w:firstLine="0"/>
      </w:pPr>
      <w:r w:rsidRPr="00C97E78">
        <w:t>1 - Ator Adm solicita cadastro</w:t>
      </w:r>
    </w:p>
    <w:p w14:paraId="3FB615BF" w14:textId="77777777" w:rsidR="00C97E78" w:rsidRPr="00C97E78" w:rsidRDefault="00C97E78" w:rsidP="00C97E78">
      <w:pPr>
        <w:ind w:firstLine="0"/>
      </w:pPr>
      <w:r w:rsidRPr="00C97E78">
        <w:t>2 - Sistema exibe formulário</w:t>
      </w:r>
    </w:p>
    <w:p w14:paraId="476D0638" w14:textId="77777777" w:rsidR="00C97E78" w:rsidRPr="00C97E78" w:rsidRDefault="00C97E78" w:rsidP="00C97E78">
      <w:pPr>
        <w:ind w:firstLine="0"/>
      </w:pPr>
      <w:r w:rsidRPr="00C97E78">
        <w:t>3 - Ator Adm preenche dados do Professor</w:t>
      </w:r>
    </w:p>
    <w:p w14:paraId="3C947746" w14:textId="77777777" w:rsidR="00C97E78" w:rsidRPr="00C97E78" w:rsidRDefault="00C97E78" w:rsidP="00C97E78">
      <w:pPr>
        <w:ind w:firstLine="0"/>
      </w:pPr>
      <w:r w:rsidRPr="00C97E78">
        <w:t>4 - Sistema verifica se há inconsistência ou campos vazios</w:t>
      </w:r>
    </w:p>
    <w:p w14:paraId="26B0859C" w14:textId="77777777" w:rsidR="00C97E78" w:rsidRPr="00C97E78" w:rsidRDefault="00C97E78" w:rsidP="00C97E78">
      <w:pPr>
        <w:ind w:firstLine="0"/>
      </w:pPr>
      <w:r w:rsidRPr="00C97E78">
        <w:t>5 - Ator Adm envia dados</w:t>
      </w:r>
    </w:p>
    <w:p w14:paraId="5D026898" w14:textId="77777777" w:rsidR="00C97E78" w:rsidRPr="00C97E78" w:rsidRDefault="00C97E78" w:rsidP="00C97E78">
      <w:pPr>
        <w:ind w:firstLine="0"/>
      </w:pPr>
      <w:r w:rsidRPr="00C97E78">
        <w:t xml:space="preserve">6 - Sistema grava dados no banco de dados </w:t>
      </w:r>
    </w:p>
    <w:p w14:paraId="40736E87" w14:textId="77777777" w:rsidR="00C97E78" w:rsidRPr="00C97E78" w:rsidRDefault="00C97E78" w:rsidP="00C97E78">
      <w:pPr>
        <w:ind w:firstLine="0"/>
      </w:pPr>
      <w:r w:rsidRPr="00C97E78">
        <w:t>7 - Sistema envia msg: "Professor cadastrado com sucesso."</w:t>
      </w:r>
    </w:p>
    <w:p w14:paraId="44474EAB" w14:textId="77777777" w:rsidR="00C97E78" w:rsidRPr="00C97E78" w:rsidRDefault="00C97E78" w:rsidP="00C97E78">
      <w:pPr>
        <w:ind w:firstLine="0"/>
        <w:rPr>
          <w:b/>
        </w:rPr>
      </w:pPr>
    </w:p>
    <w:p w14:paraId="7EA1DFB1" w14:textId="77777777" w:rsidR="00C97E78" w:rsidRPr="00C97E78" w:rsidRDefault="00C97E78" w:rsidP="00C97E78">
      <w:pPr>
        <w:ind w:firstLine="0"/>
        <w:rPr>
          <w:b/>
        </w:rPr>
      </w:pPr>
      <w:r w:rsidRPr="00C97E78">
        <w:rPr>
          <w:b/>
        </w:rPr>
        <w:t>Fluxo Alternativo</w:t>
      </w:r>
    </w:p>
    <w:p w14:paraId="230F86E2" w14:textId="77777777" w:rsidR="00C97E78" w:rsidRPr="00C97E78" w:rsidRDefault="00C97E78" w:rsidP="00C97E78">
      <w:pPr>
        <w:ind w:firstLine="0"/>
      </w:pPr>
      <w:r w:rsidRPr="00C97E78">
        <w:t>4 - Sistema verifica se há inconsistência ou campos vazios</w:t>
      </w:r>
    </w:p>
    <w:p w14:paraId="25B65010" w14:textId="77777777" w:rsidR="00C97E78" w:rsidRPr="00C97E78" w:rsidRDefault="00C97E78" w:rsidP="00C97E78">
      <w:pPr>
        <w:ind w:firstLine="0"/>
      </w:pPr>
      <w:r w:rsidRPr="00C97E78">
        <w:t>4.1 - Sistema identifica os campos incorretos ou vazios</w:t>
      </w:r>
    </w:p>
    <w:p w14:paraId="5E2A45FC" w14:textId="77777777" w:rsidR="00C97E78" w:rsidRPr="00C97E78" w:rsidRDefault="00C97E78" w:rsidP="00C97E78">
      <w:pPr>
        <w:ind w:firstLine="0"/>
      </w:pPr>
      <w:r w:rsidRPr="00C97E78">
        <w:t>4.2 - Sistema envia msg: "Campos vazios ou incorretos! Informe novamente."</w:t>
      </w:r>
    </w:p>
    <w:p w14:paraId="20F9061A" w14:textId="4C7FB322" w:rsidR="00C97E78" w:rsidRDefault="00C97E78" w:rsidP="00C97E78">
      <w:pPr>
        <w:ind w:firstLine="0"/>
      </w:pPr>
      <w:r w:rsidRPr="00C97E78">
        <w:t>4.3 - Sistema retorna ao item 3.</w:t>
      </w:r>
    </w:p>
    <w:p w14:paraId="5A0806FA" w14:textId="77777777" w:rsidR="001D5AB1" w:rsidRPr="00C97E78" w:rsidRDefault="001D5AB1" w:rsidP="00C97E78">
      <w:pPr>
        <w:ind w:firstLine="0"/>
      </w:pPr>
    </w:p>
    <w:p w14:paraId="0C6BD7B5" w14:textId="77777777" w:rsidR="00C97E78" w:rsidRPr="00C97E78" w:rsidRDefault="00C97E78" w:rsidP="00C97E78">
      <w:pPr>
        <w:ind w:firstLine="0"/>
      </w:pPr>
      <w:r w:rsidRPr="00C97E78">
        <w:t>6 - Sistema grava dados no banco de dados</w:t>
      </w:r>
    </w:p>
    <w:p w14:paraId="203F0071" w14:textId="77777777" w:rsidR="00C97E78" w:rsidRPr="00C97E78" w:rsidRDefault="00C97E78" w:rsidP="00C97E78">
      <w:pPr>
        <w:ind w:firstLine="0"/>
      </w:pPr>
      <w:r w:rsidRPr="00C97E78">
        <w:t>6.1.1 - Sistema identifica falha na conexão com banco de dados.</w:t>
      </w:r>
    </w:p>
    <w:p w14:paraId="2C009FAE" w14:textId="77777777" w:rsidR="00C97E78" w:rsidRPr="00C97E78" w:rsidRDefault="00C97E78" w:rsidP="00C97E78">
      <w:pPr>
        <w:ind w:firstLine="0"/>
      </w:pPr>
      <w:r w:rsidRPr="00C97E78">
        <w:t>6.1.2 - Sistema envia msg: "falha na conexão com banco de dados! Tente mais tarde!"</w:t>
      </w:r>
    </w:p>
    <w:p w14:paraId="2EFAABA1" w14:textId="77777777" w:rsidR="00C97E78" w:rsidRPr="00C97E78" w:rsidRDefault="00C97E78" w:rsidP="00C97E78">
      <w:pPr>
        <w:ind w:firstLine="0"/>
      </w:pPr>
      <w:r w:rsidRPr="00C97E78">
        <w:t>6.1.3 - Sistema retorna ao item 5.</w:t>
      </w:r>
    </w:p>
    <w:p w14:paraId="61971C06" w14:textId="77777777" w:rsidR="00C97E78" w:rsidRPr="00C97E78" w:rsidRDefault="00C97E78" w:rsidP="00C97E78">
      <w:pPr>
        <w:ind w:firstLine="0"/>
        <w:rPr>
          <w:b/>
        </w:rPr>
      </w:pPr>
    </w:p>
    <w:p w14:paraId="7D1AF887" w14:textId="77777777" w:rsidR="00C97E78" w:rsidRPr="00C97E78" w:rsidRDefault="00C97E78" w:rsidP="00C97E78">
      <w:pPr>
        <w:ind w:firstLine="0"/>
      </w:pPr>
      <w:r w:rsidRPr="00C97E78">
        <w:t>6.2.1 - Sistema identifica erros na gravação dos dados.</w:t>
      </w:r>
    </w:p>
    <w:p w14:paraId="0EBD57E5" w14:textId="333CD89B" w:rsidR="00C97E78" w:rsidRPr="00C97E78" w:rsidRDefault="00C97E78" w:rsidP="00C97E78">
      <w:pPr>
        <w:ind w:firstLine="0"/>
      </w:pPr>
      <w:r w:rsidRPr="00C97E78">
        <w:t>6.2.2 - Sistema envia msg:</w:t>
      </w:r>
      <w:r w:rsidR="00A02DCE">
        <w:t xml:space="preserve"> </w:t>
      </w:r>
      <w:r w:rsidRPr="00C97E78">
        <w:t>"Falha ao gravar dados! Tente mais tarde!"</w:t>
      </w:r>
    </w:p>
    <w:p w14:paraId="510B8106" w14:textId="010086AE" w:rsidR="00F72C68" w:rsidRDefault="00C97E78" w:rsidP="00C97E78">
      <w:pPr>
        <w:ind w:firstLine="0"/>
      </w:pPr>
      <w:r w:rsidRPr="00C97E78">
        <w:lastRenderedPageBreak/>
        <w:t>6.2.3 - Sistema retorna ao item 5.</w:t>
      </w:r>
    </w:p>
    <w:p w14:paraId="010D4CA0" w14:textId="6D1BEE66" w:rsidR="003B709B" w:rsidRDefault="003B709B" w:rsidP="00991BD8">
      <w:pPr>
        <w:ind w:firstLine="0"/>
      </w:pPr>
      <w:r w:rsidRPr="00DE0C72">
        <w:rPr>
          <w:b/>
          <w:bCs/>
        </w:rPr>
        <w:t>Observação</w:t>
      </w:r>
      <w:r w:rsidRPr="00DE0C72">
        <w:t xml:space="preserve">: </w:t>
      </w:r>
      <w:r>
        <w:t xml:space="preserve">A documentação do caso de uso “Inserir Professor” </w:t>
      </w:r>
      <w:r w:rsidRPr="00594412">
        <w:t xml:space="preserve">ilustrada pela </w:t>
      </w:r>
      <w:r w:rsidRPr="0039269C">
        <w:rPr>
          <w:b/>
          <w:bCs/>
        </w:rPr>
        <w:t xml:space="preserve">Figura 7 </w:t>
      </w:r>
      <w:r w:rsidRPr="00594412">
        <w:t>também se aplica aos seguintes casos de uso:</w:t>
      </w:r>
      <w:r>
        <w:t xml:space="preserve"> Inserir Aluno, Inserir Turma, Inserir Disciplina, Inserir Pessoa e Inserir Curso.</w:t>
      </w:r>
    </w:p>
    <w:p w14:paraId="40509528" w14:textId="77777777" w:rsidR="001D5AB1" w:rsidRDefault="001D5AB1" w:rsidP="001D5AB1">
      <w:pPr>
        <w:spacing w:line="240" w:lineRule="auto"/>
        <w:ind w:firstLine="0"/>
        <w:jc w:val="left"/>
      </w:pPr>
    </w:p>
    <w:p w14:paraId="4B8AFAA7" w14:textId="4E236E70" w:rsidR="001D5AB1" w:rsidRDefault="001D5AB1" w:rsidP="001D5AB1">
      <w:pPr>
        <w:spacing w:line="240" w:lineRule="auto"/>
        <w:ind w:firstLine="0"/>
        <w:jc w:val="left"/>
        <w:rPr>
          <w:iCs/>
          <w:szCs w:val="24"/>
        </w:rPr>
      </w:pPr>
      <w:r>
        <w:rPr>
          <w:iCs/>
          <w:szCs w:val="24"/>
        </w:rPr>
        <w:t xml:space="preserve">4.4.2 </w:t>
      </w:r>
      <w:r w:rsidRPr="00DE0C72">
        <w:t>—</w:t>
      </w:r>
      <w:r>
        <w:t xml:space="preserve"> </w:t>
      </w:r>
      <w:r>
        <w:rPr>
          <w:iCs/>
          <w:szCs w:val="24"/>
        </w:rPr>
        <w:t>Caso de Uso: Listar Professor</w:t>
      </w:r>
    </w:p>
    <w:p w14:paraId="2DBEC670" w14:textId="77777777" w:rsidR="001D5AB1" w:rsidRDefault="001D5AB1" w:rsidP="001D5AB1">
      <w:pPr>
        <w:ind w:firstLine="0"/>
        <w:jc w:val="center"/>
        <w:rPr>
          <w:b/>
        </w:rPr>
      </w:pPr>
    </w:p>
    <w:p w14:paraId="0ACF9480" w14:textId="5516AA91" w:rsidR="001D5AB1" w:rsidRDefault="001D5AB1" w:rsidP="001D5AB1">
      <w:pPr>
        <w:ind w:firstLine="0"/>
        <w:jc w:val="center"/>
      </w:pPr>
      <w:r w:rsidRPr="00DE0C72">
        <w:rPr>
          <w:b/>
        </w:rPr>
        <w:t>Figura 0</w:t>
      </w:r>
      <w:r>
        <w:rPr>
          <w:b/>
        </w:rPr>
        <w:t>8</w:t>
      </w:r>
      <w:r w:rsidRPr="00DE0C72">
        <w:t xml:space="preserve"> — Diagrama de Caso de Uso</w:t>
      </w:r>
      <w:r>
        <w:t xml:space="preserve"> Individual</w:t>
      </w:r>
      <w:r w:rsidRPr="00DE0C72">
        <w:t xml:space="preserve"> – </w:t>
      </w:r>
      <w:r>
        <w:t>Listar</w:t>
      </w:r>
      <w:r w:rsidRPr="00DE0C72">
        <w:t xml:space="preserve"> Professor</w:t>
      </w:r>
    </w:p>
    <w:p w14:paraId="243AF917" w14:textId="3D6F7404" w:rsidR="001D5AB1" w:rsidRPr="00DE0C72" w:rsidRDefault="001D5AB1" w:rsidP="001D5AB1">
      <w:pPr>
        <w:ind w:firstLine="0"/>
        <w:jc w:val="center"/>
      </w:pPr>
      <w:r w:rsidRPr="001D5AB1">
        <w:rPr>
          <w:noProof/>
        </w:rPr>
        <w:drawing>
          <wp:inline distT="0" distB="0" distL="0" distR="0" wp14:anchorId="77C29EEF" wp14:editId="1274E545">
            <wp:extent cx="5357004" cy="207796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9452" cy="2082794"/>
                    </a:xfrm>
                    <a:prstGeom prst="rect">
                      <a:avLst/>
                    </a:prstGeom>
                  </pic:spPr>
                </pic:pic>
              </a:graphicData>
            </a:graphic>
          </wp:inline>
        </w:drawing>
      </w:r>
    </w:p>
    <w:p w14:paraId="5880B5DC" w14:textId="298C4EBA" w:rsidR="001D5AB1" w:rsidRDefault="001D5AB1" w:rsidP="001D5AB1">
      <w:pPr>
        <w:spacing w:line="240" w:lineRule="auto"/>
        <w:ind w:firstLine="0"/>
        <w:jc w:val="center"/>
      </w:pPr>
      <w:r w:rsidRPr="00DE0C72">
        <w:t xml:space="preserve">Fonte: </w:t>
      </w:r>
      <w:r w:rsidRPr="00BF57CB">
        <w:t>elaborado pelos autores, 2025.</w:t>
      </w:r>
    </w:p>
    <w:p w14:paraId="06B4F410" w14:textId="6703D005" w:rsidR="001D5AB1" w:rsidRDefault="001D5AB1" w:rsidP="001D5AB1">
      <w:pPr>
        <w:spacing w:line="240" w:lineRule="auto"/>
        <w:ind w:firstLine="0"/>
        <w:jc w:val="center"/>
        <w:rPr>
          <w:iCs/>
          <w:szCs w:val="24"/>
        </w:rPr>
      </w:pPr>
    </w:p>
    <w:p w14:paraId="0562F0C4" w14:textId="633F44F6" w:rsidR="001D5AB1" w:rsidRPr="001D5AB1" w:rsidRDefault="001D5AB1" w:rsidP="001D5AB1">
      <w:pPr>
        <w:ind w:firstLine="0"/>
        <w:rPr>
          <w:b/>
        </w:rPr>
      </w:pPr>
      <w:r w:rsidRPr="001D5AB1">
        <w:rPr>
          <w:b/>
        </w:rPr>
        <w:t xml:space="preserve">Fluxo normal </w:t>
      </w:r>
    </w:p>
    <w:p w14:paraId="3FBB4347" w14:textId="77777777" w:rsidR="001D5AB1" w:rsidRPr="001D5AB1" w:rsidRDefault="001D5AB1" w:rsidP="001D5AB1">
      <w:pPr>
        <w:ind w:firstLine="0"/>
      </w:pPr>
      <w:r w:rsidRPr="001D5AB1">
        <w:t>1 - Ator Adm solicita listagem de professores.</w:t>
      </w:r>
    </w:p>
    <w:p w14:paraId="0E10DDDA" w14:textId="77777777" w:rsidR="001D5AB1" w:rsidRPr="001D5AB1" w:rsidRDefault="001D5AB1" w:rsidP="001D5AB1">
      <w:pPr>
        <w:ind w:firstLine="0"/>
      </w:pPr>
      <w:r w:rsidRPr="001D5AB1">
        <w:t>2 - Sistema exibe tela de listagem com os filtros.</w:t>
      </w:r>
    </w:p>
    <w:p w14:paraId="381BAC9E" w14:textId="77777777" w:rsidR="001D5AB1" w:rsidRPr="001D5AB1" w:rsidRDefault="001D5AB1" w:rsidP="001D5AB1">
      <w:pPr>
        <w:ind w:firstLine="0"/>
      </w:pPr>
      <w:r w:rsidRPr="001D5AB1">
        <w:t>3 - Ator Adm informa dados nos filtros para pesquisa.</w:t>
      </w:r>
    </w:p>
    <w:p w14:paraId="18B9FAA0" w14:textId="77777777" w:rsidR="001D5AB1" w:rsidRPr="001D5AB1" w:rsidRDefault="001D5AB1" w:rsidP="001D5AB1">
      <w:pPr>
        <w:ind w:firstLine="0"/>
      </w:pPr>
      <w:r w:rsidRPr="001D5AB1">
        <w:t>4 - Sistema busca dados informados no Banco de Dados.</w:t>
      </w:r>
    </w:p>
    <w:p w14:paraId="31D07BB5" w14:textId="77777777" w:rsidR="001D5AB1" w:rsidRPr="001D5AB1" w:rsidRDefault="001D5AB1" w:rsidP="001D5AB1">
      <w:pPr>
        <w:ind w:firstLine="0"/>
      </w:pPr>
      <w:r w:rsidRPr="001D5AB1">
        <w:t>5 - Sistema exibe uma tela com os dados informados (listagem de professores).</w:t>
      </w:r>
    </w:p>
    <w:p w14:paraId="26268F58" w14:textId="77777777" w:rsidR="001D5AB1" w:rsidRPr="001D5AB1" w:rsidRDefault="001D5AB1" w:rsidP="001D5AB1">
      <w:pPr>
        <w:ind w:firstLine="0"/>
      </w:pPr>
    </w:p>
    <w:p w14:paraId="3055EC7A" w14:textId="0255E27D" w:rsidR="001D5AB1" w:rsidRPr="001D5AB1" w:rsidRDefault="001D5AB1" w:rsidP="001D5AB1">
      <w:pPr>
        <w:ind w:firstLine="0"/>
      </w:pPr>
      <w:r w:rsidRPr="001D5AB1">
        <w:t>6 - Caso Ator Adm deseja alterar um cadastro, sistema habilita Use Case "Alterar Professor".</w:t>
      </w:r>
    </w:p>
    <w:p w14:paraId="6B5DBF10" w14:textId="77777777" w:rsidR="001D5AB1" w:rsidRPr="001D5AB1" w:rsidRDefault="001D5AB1" w:rsidP="001D5AB1">
      <w:pPr>
        <w:ind w:firstLine="0"/>
      </w:pPr>
      <w:r w:rsidRPr="001D5AB1">
        <w:t>7 - Caso Ator Adm deseja excluir um cadastro, sistema habilita Use Case "Excluir Professor".</w:t>
      </w:r>
    </w:p>
    <w:p w14:paraId="0677B23E" w14:textId="5C59A495" w:rsidR="001D5AB1" w:rsidRPr="001D5AB1" w:rsidRDefault="001D5AB1" w:rsidP="001D5AB1">
      <w:pPr>
        <w:ind w:firstLine="0"/>
      </w:pPr>
      <w:r w:rsidRPr="001D5AB1">
        <w:t>8 - Caso Ator Adm deseja consultar um cadastro, sistema habilita Use Case "Consultar Professor".</w:t>
      </w:r>
    </w:p>
    <w:p w14:paraId="38FD9784" w14:textId="77777777" w:rsidR="001D5AB1" w:rsidRPr="001D5AB1" w:rsidRDefault="001D5AB1" w:rsidP="001D5AB1">
      <w:pPr>
        <w:ind w:firstLine="0"/>
      </w:pPr>
    </w:p>
    <w:p w14:paraId="73AA761F" w14:textId="77777777" w:rsidR="001D5AB1" w:rsidRPr="001D5AB1" w:rsidRDefault="001D5AB1" w:rsidP="001D5AB1">
      <w:pPr>
        <w:ind w:firstLine="0"/>
        <w:rPr>
          <w:b/>
        </w:rPr>
      </w:pPr>
      <w:r w:rsidRPr="001D5AB1">
        <w:rPr>
          <w:b/>
        </w:rPr>
        <w:t>Fluxo alternativo</w:t>
      </w:r>
    </w:p>
    <w:p w14:paraId="6D8274ED" w14:textId="77777777" w:rsidR="001D5AB1" w:rsidRPr="001D5AB1" w:rsidRDefault="001D5AB1" w:rsidP="001D5AB1">
      <w:pPr>
        <w:ind w:firstLine="0"/>
      </w:pPr>
      <w:r w:rsidRPr="001D5AB1">
        <w:t>4 - Sistema busca dados informados no Banco de Dados.</w:t>
      </w:r>
    </w:p>
    <w:p w14:paraId="40CC9711" w14:textId="77777777" w:rsidR="001D5AB1" w:rsidRPr="001D5AB1" w:rsidRDefault="001D5AB1" w:rsidP="001D5AB1">
      <w:pPr>
        <w:ind w:firstLine="0"/>
      </w:pPr>
      <w:r w:rsidRPr="001D5AB1">
        <w:t>4.1.1 - Sistema identifica falha na conexão com Banco de Dados.</w:t>
      </w:r>
    </w:p>
    <w:p w14:paraId="03CC4178" w14:textId="7D1AA5C1" w:rsidR="001D5AB1" w:rsidRPr="001D5AB1" w:rsidRDefault="001D5AB1" w:rsidP="001D5AB1">
      <w:pPr>
        <w:ind w:firstLine="0"/>
      </w:pPr>
      <w:r w:rsidRPr="001D5AB1">
        <w:t>4.1.2 - Sistema envia msg: "Falha na conexão!</w:t>
      </w:r>
      <w:r w:rsidR="00211DF2">
        <w:t xml:space="preserve"> </w:t>
      </w:r>
      <w:r w:rsidRPr="001D5AB1">
        <w:t>Tente mais tarde!".</w:t>
      </w:r>
    </w:p>
    <w:p w14:paraId="4DF84759" w14:textId="77777777" w:rsidR="001D5AB1" w:rsidRPr="001D5AB1" w:rsidRDefault="001D5AB1" w:rsidP="001D5AB1">
      <w:pPr>
        <w:ind w:firstLine="0"/>
      </w:pPr>
      <w:r w:rsidRPr="001D5AB1">
        <w:t>4.1.3 - Sistema retorna ao item 2.</w:t>
      </w:r>
    </w:p>
    <w:p w14:paraId="48D6085C" w14:textId="77777777" w:rsidR="001D5AB1" w:rsidRPr="001D5AB1" w:rsidRDefault="001D5AB1" w:rsidP="001D5AB1">
      <w:pPr>
        <w:ind w:firstLine="0"/>
      </w:pPr>
    </w:p>
    <w:p w14:paraId="560B81E5" w14:textId="0CB5F001" w:rsidR="001D5AB1" w:rsidRPr="001D5AB1" w:rsidRDefault="001D5AB1" w:rsidP="001D5AB1">
      <w:pPr>
        <w:ind w:firstLine="0"/>
      </w:pPr>
      <w:r w:rsidRPr="001D5AB1">
        <w:t xml:space="preserve">4.2.1 - </w:t>
      </w:r>
      <w:r w:rsidR="00A02DCE" w:rsidRPr="001D5AB1">
        <w:t>Sistema</w:t>
      </w:r>
      <w:r w:rsidRPr="001D5AB1">
        <w:t xml:space="preserve"> não localiza dados informados pelo Ator Adm.</w:t>
      </w:r>
    </w:p>
    <w:p w14:paraId="12830B2E" w14:textId="3AC50425" w:rsidR="001D5AB1" w:rsidRPr="001D5AB1" w:rsidRDefault="001D5AB1" w:rsidP="001D5AB1">
      <w:pPr>
        <w:ind w:firstLine="0"/>
      </w:pPr>
      <w:r w:rsidRPr="001D5AB1">
        <w:t>4.2.2 - Sistema envia msg:</w:t>
      </w:r>
      <w:r w:rsidR="00A02DCE">
        <w:t xml:space="preserve"> </w:t>
      </w:r>
      <w:r w:rsidRPr="001D5AB1">
        <w:t>"Dados informados não localizados! Informe novamente!".</w:t>
      </w:r>
    </w:p>
    <w:p w14:paraId="578F28D2" w14:textId="77777777" w:rsidR="003B709B" w:rsidRDefault="001D5AB1">
      <w:pPr>
        <w:ind w:firstLine="0"/>
      </w:pPr>
      <w:r w:rsidRPr="001D5AB1">
        <w:t>4.2.3 - Sistema retorna ao item 2.</w:t>
      </w:r>
    </w:p>
    <w:p w14:paraId="5742EA47" w14:textId="77777777" w:rsidR="003B709B" w:rsidRDefault="003B709B">
      <w:pPr>
        <w:ind w:firstLine="0"/>
      </w:pPr>
    </w:p>
    <w:p w14:paraId="305CF3F1" w14:textId="3D22942A" w:rsidR="001D5AB1" w:rsidRDefault="003B709B">
      <w:pPr>
        <w:ind w:firstLine="0"/>
        <w:rPr>
          <w:b/>
          <w:bCs/>
        </w:rPr>
      </w:pPr>
      <w:r w:rsidRPr="00DE0C72">
        <w:rPr>
          <w:b/>
          <w:bCs/>
        </w:rPr>
        <w:t>Observação</w:t>
      </w:r>
      <w:r w:rsidRPr="00DE0C72">
        <w:t xml:space="preserve">: </w:t>
      </w:r>
      <w:r w:rsidRPr="00594412">
        <w:t xml:space="preserve">A documentação dos casos de uso “Listar </w:t>
      </w:r>
      <w:r>
        <w:t>Professor</w:t>
      </w:r>
      <w:r w:rsidRPr="00594412">
        <w:t xml:space="preserve">” representada pela </w:t>
      </w:r>
      <w:r w:rsidRPr="0039269C">
        <w:rPr>
          <w:b/>
          <w:bCs/>
        </w:rPr>
        <w:t>Figura 8</w:t>
      </w:r>
      <w:r>
        <w:t xml:space="preserve"> </w:t>
      </w:r>
      <w:r w:rsidRPr="00594412">
        <w:t>também se aplica aos seguintes casos de uso:</w:t>
      </w:r>
      <w:r>
        <w:t xml:space="preserve"> </w:t>
      </w:r>
      <w:r w:rsidRPr="00594412">
        <w:t xml:space="preserve">Listar Aluno, Listar Turma, Listar Disciplina e Listar </w:t>
      </w:r>
      <w:r>
        <w:t>Curso</w:t>
      </w:r>
      <w:r w:rsidRPr="00594412">
        <w:t>.</w:t>
      </w:r>
      <w:r w:rsidR="001D5AB1">
        <w:br/>
      </w:r>
    </w:p>
    <w:p w14:paraId="24730534" w14:textId="52E38CAC" w:rsidR="001D5AB1" w:rsidRDefault="001D5AB1">
      <w:pPr>
        <w:ind w:firstLine="0"/>
      </w:pPr>
      <w:r w:rsidRPr="001D5AB1">
        <w:rPr>
          <w:bCs/>
        </w:rPr>
        <w:t>4.4.3</w:t>
      </w:r>
      <w:r>
        <w:rPr>
          <w:b/>
          <w:bCs/>
        </w:rPr>
        <w:t xml:space="preserve"> </w:t>
      </w:r>
      <w:r>
        <w:t>— Caso de Uso: Consultar Professor</w:t>
      </w:r>
    </w:p>
    <w:p w14:paraId="7E9892CC" w14:textId="77777777" w:rsidR="001D5AB1" w:rsidRDefault="001D5AB1">
      <w:pPr>
        <w:ind w:firstLine="0"/>
      </w:pPr>
    </w:p>
    <w:p w14:paraId="6A3D696F" w14:textId="3E7998BD" w:rsidR="001D5AB1" w:rsidRDefault="001D5AB1" w:rsidP="001D5AB1">
      <w:pPr>
        <w:ind w:firstLine="0"/>
        <w:jc w:val="center"/>
      </w:pPr>
      <w:r w:rsidRPr="00DE0C72">
        <w:rPr>
          <w:b/>
        </w:rPr>
        <w:t>Figura 0</w:t>
      </w:r>
      <w:r>
        <w:rPr>
          <w:b/>
        </w:rPr>
        <w:t>9</w:t>
      </w:r>
      <w:r w:rsidRPr="00DE0C72">
        <w:t xml:space="preserve"> — Diagrama de Caso de Uso</w:t>
      </w:r>
      <w:r>
        <w:t xml:space="preserve"> Individual</w:t>
      </w:r>
      <w:r w:rsidRPr="00DE0C72">
        <w:t xml:space="preserve"> – </w:t>
      </w:r>
      <w:r w:rsidR="00211DF2">
        <w:t>Consultar</w:t>
      </w:r>
      <w:r w:rsidRPr="00DE0C72">
        <w:t xml:space="preserve"> Professor</w:t>
      </w:r>
    </w:p>
    <w:p w14:paraId="5102B94A" w14:textId="705E56BB" w:rsidR="001D5AB1" w:rsidRPr="00DE0C72" w:rsidRDefault="00211DF2" w:rsidP="001D5AB1">
      <w:pPr>
        <w:ind w:firstLine="0"/>
        <w:jc w:val="center"/>
      </w:pPr>
      <w:r w:rsidRPr="00211DF2">
        <w:rPr>
          <w:noProof/>
        </w:rPr>
        <w:drawing>
          <wp:inline distT="0" distB="0" distL="0" distR="0" wp14:anchorId="6E322C75" wp14:editId="1CD4AA4E">
            <wp:extent cx="4287329" cy="2583755"/>
            <wp:effectExtent l="0" t="0" r="0" b="762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7663" cy="2608062"/>
                    </a:xfrm>
                    <a:prstGeom prst="rect">
                      <a:avLst/>
                    </a:prstGeom>
                  </pic:spPr>
                </pic:pic>
              </a:graphicData>
            </a:graphic>
          </wp:inline>
        </w:drawing>
      </w:r>
    </w:p>
    <w:p w14:paraId="708B3049" w14:textId="77777777" w:rsidR="001D5AB1" w:rsidRDefault="001D5AB1" w:rsidP="001D5AB1">
      <w:pPr>
        <w:spacing w:line="240" w:lineRule="auto"/>
        <w:ind w:firstLine="0"/>
        <w:jc w:val="center"/>
      </w:pPr>
      <w:r w:rsidRPr="00DE0C72">
        <w:t xml:space="preserve">Fonte: </w:t>
      </w:r>
      <w:r w:rsidRPr="00BF57CB">
        <w:t>elaborado pelos autores, 2025.</w:t>
      </w:r>
    </w:p>
    <w:p w14:paraId="6D1428F8" w14:textId="71C06A16" w:rsidR="001D5AB1" w:rsidRDefault="001D5AB1">
      <w:pPr>
        <w:ind w:firstLine="0"/>
      </w:pPr>
    </w:p>
    <w:p w14:paraId="332990B5" w14:textId="5B34CE7D" w:rsidR="00211DF2" w:rsidRPr="00211DF2" w:rsidRDefault="00211DF2" w:rsidP="00211DF2">
      <w:pPr>
        <w:ind w:firstLine="0"/>
        <w:rPr>
          <w:b/>
        </w:rPr>
      </w:pPr>
      <w:r w:rsidRPr="00211DF2">
        <w:rPr>
          <w:b/>
        </w:rPr>
        <w:t>Fluxo normal</w:t>
      </w:r>
    </w:p>
    <w:p w14:paraId="5CA14FF6" w14:textId="77777777" w:rsidR="00211DF2" w:rsidRPr="00211DF2" w:rsidRDefault="00211DF2" w:rsidP="00211DF2">
      <w:pPr>
        <w:ind w:firstLine="0"/>
      </w:pPr>
      <w:r w:rsidRPr="00211DF2">
        <w:t>1 - Ator Adm seleciona um professor na listagem.</w:t>
      </w:r>
    </w:p>
    <w:p w14:paraId="338572E6" w14:textId="77777777" w:rsidR="00211DF2" w:rsidRPr="00211DF2" w:rsidRDefault="00211DF2" w:rsidP="00211DF2">
      <w:pPr>
        <w:ind w:firstLine="0"/>
      </w:pPr>
      <w:r w:rsidRPr="00211DF2">
        <w:t>2 - Sistema exibe os dados do professor selecionado.</w:t>
      </w:r>
    </w:p>
    <w:p w14:paraId="2195B5ED" w14:textId="77777777" w:rsidR="00211DF2" w:rsidRPr="00211DF2" w:rsidRDefault="00211DF2" w:rsidP="00211DF2">
      <w:pPr>
        <w:ind w:firstLine="0"/>
      </w:pPr>
      <w:r w:rsidRPr="00211DF2">
        <w:t>3 - Ator Adm visualiza os dados do professor.</w:t>
      </w:r>
    </w:p>
    <w:p w14:paraId="07710CCF" w14:textId="77777777" w:rsidR="00211DF2" w:rsidRPr="00211DF2" w:rsidRDefault="00211DF2" w:rsidP="00211DF2">
      <w:pPr>
        <w:ind w:firstLine="0"/>
      </w:pPr>
      <w:r w:rsidRPr="00211DF2">
        <w:t>4 - Sistema permanece na tela até nova ação.</w:t>
      </w:r>
    </w:p>
    <w:p w14:paraId="17050E29" w14:textId="77777777" w:rsidR="00211DF2" w:rsidRPr="00211DF2" w:rsidRDefault="00211DF2" w:rsidP="00211DF2">
      <w:pPr>
        <w:ind w:firstLine="0"/>
        <w:rPr>
          <w:b/>
        </w:rPr>
      </w:pPr>
    </w:p>
    <w:p w14:paraId="7D3A8537" w14:textId="13E27C30" w:rsidR="00211DF2" w:rsidRPr="00211DF2" w:rsidRDefault="00211DF2" w:rsidP="00211DF2">
      <w:pPr>
        <w:ind w:firstLine="0"/>
        <w:rPr>
          <w:b/>
        </w:rPr>
      </w:pPr>
      <w:r w:rsidRPr="00211DF2">
        <w:rPr>
          <w:b/>
        </w:rPr>
        <w:t xml:space="preserve">Fluxo alternativo </w:t>
      </w:r>
    </w:p>
    <w:p w14:paraId="49158957" w14:textId="77777777" w:rsidR="00211DF2" w:rsidRPr="00211DF2" w:rsidRDefault="00211DF2" w:rsidP="00211DF2">
      <w:pPr>
        <w:ind w:firstLine="0"/>
      </w:pPr>
      <w:r w:rsidRPr="00211DF2">
        <w:t>2 - Sistema exibe os dados do professor selecionado.</w:t>
      </w:r>
    </w:p>
    <w:p w14:paraId="5A4299E8" w14:textId="77777777" w:rsidR="00211DF2" w:rsidRPr="00211DF2" w:rsidRDefault="00211DF2" w:rsidP="00211DF2">
      <w:pPr>
        <w:ind w:firstLine="0"/>
      </w:pPr>
      <w:r w:rsidRPr="00211DF2">
        <w:t>2.1 - Sistema identifica falha na conexão com o banco de dados.</w:t>
      </w:r>
    </w:p>
    <w:p w14:paraId="4817482D" w14:textId="77777777" w:rsidR="00211DF2" w:rsidRPr="00211DF2" w:rsidRDefault="00211DF2" w:rsidP="00211DF2">
      <w:pPr>
        <w:ind w:firstLine="0"/>
      </w:pPr>
      <w:r w:rsidRPr="00211DF2">
        <w:t>2.2 - Sistema envia msg: "Falha na conexão! Tente mais tarde!"</w:t>
      </w:r>
    </w:p>
    <w:p w14:paraId="57501B90" w14:textId="77777777" w:rsidR="003B709B" w:rsidRDefault="00211DF2">
      <w:pPr>
        <w:ind w:firstLine="0"/>
      </w:pPr>
      <w:r w:rsidRPr="00211DF2">
        <w:lastRenderedPageBreak/>
        <w:t>2.3 - Sistema retorna à tela de listagem de usuários item 1.</w:t>
      </w:r>
    </w:p>
    <w:p w14:paraId="6EBA48F0" w14:textId="05D1A914" w:rsidR="001D5AB1" w:rsidRDefault="003B709B" w:rsidP="00991BD8">
      <w:pPr>
        <w:ind w:firstLine="0"/>
      </w:pPr>
      <w:r w:rsidRPr="00DE0C72">
        <w:rPr>
          <w:b/>
          <w:bCs/>
        </w:rPr>
        <w:t>Observação</w:t>
      </w:r>
      <w:r w:rsidRPr="00DE0C72">
        <w:t xml:space="preserve">: </w:t>
      </w:r>
      <w:r w:rsidRPr="00594412">
        <w:t>A documentação dos casos de uso “</w:t>
      </w:r>
      <w:r>
        <w:t>Consultar</w:t>
      </w:r>
      <w:r w:rsidRPr="00594412">
        <w:t xml:space="preserve"> </w:t>
      </w:r>
      <w:r>
        <w:t>Professor</w:t>
      </w:r>
      <w:r w:rsidRPr="00594412">
        <w:t xml:space="preserve">” representada pela </w:t>
      </w:r>
      <w:r w:rsidRPr="0039269C">
        <w:rPr>
          <w:b/>
          <w:bCs/>
        </w:rPr>
        <w:t>Figura 9</w:t>
      </w:r>
      <w:r>
        <w:t xml:space="preserve"> </w:t>
      </w:r>
      <w:r w:rsidRPr="00594412">
        <w:t>também se aplica aos seguintes casos de uso:</w:t>
      </w:r>
      <w:r>
        <w:t xml:space="preserve"> </w:t>
      </w:r>
      <w:r w:rsidRPr="00594412">
        <w:t>Consultar Aluno, Consultar Turma, Consultar Disciplina</w:t>
      </w:r>
      <w:r>
        <w:t>, Consultar Disciplina</w:t>
      </w:r>
      <w:r w:rsidRPr="00594412">
        <w:t xml:space="preserve"> e Consultar </w:t>
      </w:r>
      <w:r>
        <w:t>Curso</w:t>
      </w:r>
      <w:r w:rsidRPr="00594412">
        <w:t>.</w:t>
      </w:r>
    </w:p>
    <w:p w14:paraId="63860142" w14:textId="77777777" w:rsidR="003B709B" w:rsidRDefault="003B709B">
      <w:pPr>
        <w:ind w:firstLine="0"/>
        <w:rPr>
          <w:b/>
          <w:bCs/>
        </w:rPr>
      </w:pPr>
    </w:p>
    <w:p w14:paraId="3AB27D6A" w14:textId="087C1190" w:rsidR="00211DF2" w:rsidRDefault="00211DF2">
      <w:pPr>
        <w:ind w:firstLine="0"/>
      </w:pPr>
      <w:r w:rsidRPr="00A02DCE">
        <w:t>4.4.4</w:t>
      </w:r>
      <w:r>
        <w:rPr>
          <w:b/>
          <w:bCs/>
        </w:rPr>
        <w:t xml:space="preserve"> </w:t>
      </w:r>
      <w:r>
        <w:t>— Caso de Uso: Excluir Professor</w:t>
      </w:r>
    </w:p>
    <w:p w14:paraId="1E5A3654" w14:textId="77777777" w:rsidR="00EA6693" w:rsidRDefault="00EA6693" w:rsidP="00EA6693">
      <w:pPr>
        <w:spacing w:line="240" w:lineRule="auto"/>
        <w:ind w:firstLine="0"/>
        <w:jc w:val="left"/>
      </w:pPr>
    </w:p>
    <w:p w14:paraId="46848522" w14:textId="448E337E" w:rsidR="00211DF2" w:rsidRDefault="00211DF2" w:rsidP="00EA6693">
      <w:pPr>
        <w:spacing w:line="240" w:lineRule="auto"/>
        <w:ind w:firstLine="0"/>
        <w:jc w:val="left"/>
      </w:pPr>
      <w:r w:rsidRPr="00DE0C72">
        <w:rPr>
          <w:b/>
        </w:rPr>
        <w:t xml:space="preserve">Figura </w:t>
      </w:r>
      <w:r w:rsidR="00A02DCE">
        <w:rPr>
          <w:b/>
        </w:rPr>
        <w:t>10</w:t>
      </w:r>
      <w:r w:rsidRPr="00DE0C72">
        <w:t xml:space="preserve"> — Diagrama de Caso de Uso</w:t>
      </w:r>
      <w:r>
        <w:t xml:space="preserve"> Individual</w:t>
      </w:r>
      <w:r w:rsidRPr="00DE0C72">
        <w:t xml:space="preserve"> – </w:t>
      </w:r>
      <w:r>
        <w:t>Excluir</w:t>
      </w:r>
      <w:r w:rsidRPr="00DE0C72">
        <w:t xml:space="preserve"> Professor</w:t>
      </w:r>
    </w:p>
    <w:p w14:paraId="64F444FD" w14:textId="68F44830" w:rsidR="00211DF2" w:rsidRPr="00DE0C72" w:rsidRDefault="00211DF2" w:rsidP="00211DF2">
      <w:pPr>
        <w:spacing w:line="240" w:lineRule="auto"/>
        <w:ind w:firstLine="0"/>
        <w:jc w:val="center"/>
      </w:pPr>
      <w:r w:rsidRPr="00211DF2">
        <w:rPr>
          <w:noProof/>
        </w:rPr>
        <w:drawing>
          <wp:inline distT="0" distB="0" distL="0" distR="0" wp14:anchorId="7E823778" wp14:editId="2C826753">
            <wp:extent cx="4339087" cy="2422561"/>
            <wp:effectExtent l="0" t="0" r="444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2213" cy="2446639"/>
                    </a:xfrm>
                    <a:prstGeom prst="rect">
                      <a:avLst/>
                    </a:prstGeom>
                  </pic:spPr>
                </pic:pic>
              </a:graphicData>
            </a:graphic>
          </wp:inline>
        </w:drawing>
      </w:r>
    </w:p>
    <w:p w14:paraId="0A077D5F" w14:textId="7AEA70B7" w:rsidR="00211DF2" w:rsidRDefault="00211DF2" w:rsidP="00211DF2">
      <w:pPr>
        <w:spacing w:line="240" w:lineRule="auto"/>
        <w:ind w:firstLine="0"/>
        <w:jc w:val="center"/>
      </w:pPr>
      <w:r w:rsidRPr="00DE0C72">
        <w:t xml:space="preserve">Fonte: </w:t>
      </w:r>
      <w:r w:rsidRPr="00BF57CB">
        <w:t>elaborado pelos autores, 2025.</w:t>
      </w:r>
    </w:p>
    <w:p w14:paraId="2CF02CCD" w14:textId="14F3754A" w:rsidR="00211DF2" w:rsidRDefault="00211DF2" w:rsidP="00211DF2">
      <w:pPr>
        <w:spacing w:line="240" w:lineRule="auto"/>
        <w:ind w:firstLine="0"/>
      </w:pPr>
    </w:p>
    <w:p w14:paraId="04E164B6" w14:textId="2BF36309" w:rsidR="00211DF2" w:rsidRPr="00211DF2" w:rsidRDefault="00211DF2" w:rsidP="00211DF2">
      <w:pPr>
        <w:ind w:firstLine="0"/>
        <w:rPr>
          <w:b/>
        </w:rPr>
      </w:pPr>
      <w:r w:rsidRPr="00211DF2">
        <w:rPr>
          <w:b/>
        </w:rPr>
        <w:t xml:space="preserve">Fluxo normal </w:t>
      </w:r>
    </w:p>
    <w:p w14:paraId="55E14786" w14:textId="77777777" w:rsidR="00211DF2" w:rsidRPr="00211DF2" w:rsidRDefault="00211DF2" w:rsidP="00211DF2">
      <w:pPr>
        <w:ind w:firstLine="0"/>
      </w:pPr>
      <w:r w:rsidRPr="00211DF2">
        <w:t>1 - Ator Adm seleciona a opção de exclusão na listagem de professor.</w:t>
      </w:r>
    </w:p>
    <w:p w14:paraId="3E81BC5E" w14:textId="77777777" w:rsidR="00211DF2" w:rsidRPr="00211DF2" w:rsidRDefault="00211DF2" w:rsidP="00211DF2">
      <w:pPr>
        <w:ind w:firstLine="0"/>
      </w:pPr>
      <w:r w:rsidRPr="00211DF2">
        <w:t>2 - Sistema exibe msg de confirmação: "Deseja realmente excluir este professor?"</w:t>
      </w:r>
    </w:p>
    <w:p w14:paraId="12243014" w14:textId="77777777" w:rsidR="00211DF2" w:rsidRPr="00211DF2" w:rsidRDefault="00211DF2" w:rsidP="00211DF2">
      <w:pPr>
        <w:ind w:firstLine="0"/>
      </w:pPr>
      <w:r w:rsidRPr="00211DF2">
        <w:t>3 - Ator Adm confirma a exclusão.</w:t>
      </w:r>
    </w:p>
    <w:p w14:paraId="11551F26" w14:textId="77777777" w:rsidR="00211DF2" w:rsidRPr="00211DF2" w:rsidRDefault="00211DF2" w:rsidP="00211DF2">
      <w:pPr>
        <w:ind w:firstLine="0"/>
      </w:pPr>
      <w:r w:rsidRPr="00211DF2">
        <w:t>4 - Sistema verifica permissão de exclusão.</w:t>
      </w:r>
    </w:p>
    <w:p w14:paraId="0998AAE8" w14:textId="77777777" w:rsidR="00211DF2" w:rsidRPr="00211DF2" w:rsidRDefault="00211DF2" w:rsidP="00211DF2">
      <w:pPr>
        <w:ind w:firstLine="0"/>
      </w:pPr>
      <w:r w:rsidRPr="00211DF2">
        <w:t>5 - Sistema exclui os dados do professor no banco de dados.</w:t>
      </w:r>
    </w:p>
    <w:p w14:paraId="40E13F4D" w14:textId="77777777" w:rsidR="00211DF2" w:rsidRPr="00211DF2" w:rsidRDefault="00211DF2" w:rsidP="00211DF2">
      <w:pPr>
        <w:ind w:firstLine="0"/>
      </w:pPr>
      <w:r w:rsidRPr="00211DF2">
        <w:t>6 - Sistema envia msg: "Professor excluído com sucesso!"</w:t>
      </w:r>
    </w:p>
    <w:p w14:paraId="1C464F95" w14:textId="77777777" w:rsidR="00211DF2" w:rsidRDefault="00211DF2" w:rsidP="00211DF2">
      <w:pPr>
        <w:spacing w:line="240" w:lineRule="auto"/>
        <w:ind w:firstLine="0"/>
      </w:pPr>
    </w:p>
    <w:p w14:paraId="36A81B65" w14:textId="332B0E16" w:rsidR="00211DF2" w:rsidRPr="00211DF2" w:rsidRDefault="00211DF2" w:rsidP="00211DF2">
      <w:pPr>
        <w:ind w:firstLine="0"/>
        <w:rPr>
          <w:b/>
        </w:rPr>
      </w:pPr>
      <w:r w:rsidRPr="00211DF2">
        <w:rPr>
          <w:b/>
        </w:rPr>
        <w:t>Fluxo alternativo</w:t>
      </w:r>
    </w:p>
    <w:p w14:paraId="6A2FC562" w14:textId="77777777" w:rsidR="00211DF2" w:rsidRPr="00211DF2" w:rsidRDefault="00211DF2" w:rsidP="00211DF2">
      <w:pPr>
        <w:ind w:firstLine="0"/>
      </w:pPr>
      <w:r w:rsidRPr="00211DF2">
        <w:t>4 - Sistema verifica permissão de exclusão.</w:t>
      </w:r>
    </w:p>
    <w:p w14:paraId="45B43CAF" w14:textId="77777777" w:rsidR="00211DF2" w:rsidRPr="00211DF2" w:rsidRDefault="00211DF2" w:rsidP="00211DF2">
      <w:pPr>
        <w:ind w:firstLine="0"/>
      </w:pPr>
      <w:r w:rsidRPr="00211DF2">
        <w:t>4.1 - Sistema identifica que o usuário não tem permissão.</w:t>
      </w:r>
    </w:p>
    <w:p w14:paraId="2E88D79F" w14:textId="77777777" w:rsidR="00211DF2" w:rsidRPr="00211DF2" w:rsidRDefault="00211DF2" w:rsidP="00211DF2">
      <w:pPr>
        <w:ind w:firstLine="0"/>
      </w:pPr>
      <w:r w:rsidRPr="00211DF2">
        <w:t>4.2 - Sistema envia msg: "Você não tem permissão para excluir este usuário."</w:t>
      </w:r>
    </w:p>
    <w:p w14:paraId="52C4C4A1" w14:textId="77777777" w:rsidR="00211DF2" w:rsidRPr="00211DF2" w:rsidRDefault="00211DF2" w:rsidP="00211DF2">
      <w:pPr>
        <w:ind w:firstLine="0"/>
      </w:pPr>
      <w:r w:rsidRPr="00211DF2">
        <w:t>4.3 - Sistema retorna à tela de listagem de professor.</w:t>
      </w:r>
    </w:p>
    <w:p w14:paraId="61B83478" w14:textId="77777777" w:rsidR="00211DF2" w:rsidRPr="00211DF2" w:rsidRDefault="00211DF2" w:rsidP="00211DF2">
      <w:pPr>
        <w:ind w:firstLine="0"/>
      </w:pPr>
    </w:p>
    <w:p w14:paraId="72C1D394" w14:textId="77777777" w:rsidR="00211DF2" w:rsidRPr="00211DF2" w:rsidRDefault="00211DF2" w:rsidP="00211DF2">
      <w:pPr>
        <w:ind w:firstLine="0"/>
      </w:pPr>
      <w:r w:rsidRPr="00211DF2">
        <w:t>5 - Sistema tenta excluir o professor.</w:t>
      </w:r>
    </w:p>
    <w:p w14:paraId="10DEDBDD" w14:textId="77777777" w:rsidR="00211DF2" w:rsidRPr="00211DF2" w:rsidRDefault="00211DF2" w:rsidP="00211DF2">
      <w:pPr>
        <w:ind w:firstLine="0"/>
      </w:pPr>
      <w:r w:rsidRPr="00211DF2">
        <w:t>5.1.1 - Sistema identifica falha na conexão com o banco de dados.</w:t>
      </w:r>
    </w:p>
    <w:p w14:paraId="50A573F1" w14:textId="77777777" w:rsidR="00211DF2" w:rsidRPr="00211DF2" w:rsidRDefault="00211DF2" w:rsidP="00211DF2">
      <w:pPr>
        <w:ind w:firstLine="0"/>
      </w:pPr>
      <w:r w:rsidRPr="00211DF2">
        <w:t>5.1.2 - Sistema envia msg: "Falha na conexão com o banco de dados! Tente mais tarde!"</w:t>
      </w:r>
    </w:p>
    <w:p w14:paraId="765DC967" w14:textId="77777777" w:rsidR="00211DF2" w:rsidRPr="00211DF2" w:rsidRDefault="00211DF2" w:rsidP="00211DF2">
      <w:pPr>
        <w:ind w:firstLine="0"/>
      </w:pPr>
      <w:r w:rsidRPr="00211DF2">
        <w:lastRenderedPageBreak/>
        <w:t>5.1.3 - Sistema retorna à tela de confirmação de exclusão item 2.</w:t>
      </w:r>
    </w:p>
    <w:p w14:paraId="070460FE" w14:textId="77777777" w:rsidR="00211DF2" w:rsidRPr="00211DF2" w:rsidRDefault="00211DF2" w:rsidP="00211DF2">
      <w:pPr>
        <w:ind w:firstLine="0"/>
      </w:pPr>
    </w:p>
    <w:p w14:paraId="4E09AB64" w14:textId="77777777" w:rsidR="00211DF2" w:rsidRPr="00211DF2" w:rsidRDefault="00211DF2" w:rsidP="00211DF2">
      <w:pPr>
        <w:ind w:firstLine="0"/>
      </w:pPr>
      <w:r w:rsidRPr="00211DF2">
        <w:t>5.2.1 - Sistema identifica erro ao excluir os dados.</w:t>
      </w:r>
    </w:p>
    <w:p w14:paraId="6401013B" w14:textId="77777777" w:rsidR="00211DF2" w:rsidRPr="00211DF2" w:rsidRDefault="00211DF2" w:rsidP="00211DF2">
      <w:pPr>
        <w:ind w:firstLine="0"/>
      </w:pPr>
      <w:r w:rsidRPr="00211DF2">
        <w:t>5.2.2 - Sistema envia msg: "Erro ao excluir o professor! Tente novamente mais tarde."</w:t>
      </w:r>
    </w:p>
    <w:p w14:paraId="5AE74FEE" w14:textId="15990F79" w:rsidR="00211DF2" w:rsidRDefault="00211DF2" w:rsidP="00211DF2">
      <w:pPr>
        <w:ind w:firstLine="0"/>
      </w:pPr>
      <w:r w:rsidRPr="00211DF2">
        <w:t>5.2.3 - Sistema retorna à tela de confirmação de exclusão item 2.</w:t>
      </w:r>
    </w:p>
    <w:p w14:paraId="5A82C11F" w14:textId="6537B606" w:rsidR="003B709B" w:rsidRDefault="003B709B" w:rsidP="00991BD8">
      <w:pPr>
        <w:ind w:firstLine="0"/>
      </w:pPr>
      <w:r w:rsidRPr="00DE0C72">
        <w:rPr>
          <w:b/>
          <w:bCs/>
        </w:rPr>
        <w:t>Observação</w:t>
      </w:r>
      <w:r w:rsidRPr="00DE0C72">
        <w:t xml:space="preserve">: </w:t>
      </w:r>
      <w:r w:rsidRPr="00594412">
        <w:t>A documentação dos casos de uso “</w:t>
      </w:r>
      <w:r>
        <w:t>Excluir</w:t>
      </w:r>
      <w:r w:rsidRPr="00594412">
        <w:t xml:space="preserve"> </w:t>
      </w:r>
      <w:r>
        <w:t>Professor</w:t>
      </w:r>
      <w:r w:rsidRPr="00594412">
        <w:t xml:space="preserve">” representada pela </w:t>
      </w:r>
      <w:r w:rsidRPr="0039269C">
        <w:rPr>
          <w:b/>
          <w:bCs/>
        </w:rPr>
        <w:t>Figura 10</w:t>
      </w:r>
      <w:r>
        <w:t xml:space="preserve"> </w:t>
      </w:r>
      <w:r w:rsidRPr="00594412">
        <w:t>também se aplica aos seguintes casos de uso:</w:t>
      </w:r>
      <w:r>
        <w:t xml:space="preserve"> Excluir Aluno, Excluir Turma, Excluir Disciplina, Excluir Matrícula, Excluir Pessoa, Excluir Nota e Excluir Curso. No entanto, há uma particularidade importante no Excluir Professor: Ao excluir um professor, o sistema verifica se há turmas vinculadas a ele. Se houver, o sistema bloqueia a exclusão e solicita a realocação ou remoção do vínculo antes da exclusão. Essa verificação é exclusiva do caso de uso Excluir Professor.</w:t>
      </w:r>
    </w:p>
    <w:p w14:paraId="69A7CCD3" w14:textId="77777777" w:rsidR="003B709B" w:rsidRPr="00211DF2" w:rsidRDefault="003B709B" w:rsidP="00211DF2">
      <w:pPr>
        <w:ind w:firstLine="0"/>
      </w:pPr>
    </w:p>
    <w:p w14:paraId="338CE27C" w14:textId="0A61AF01" w:rsidR="00211DF2" w:rsidRDefault="00A02DCE">
      <w:pPr>
        <w:ind w:firstLine="0"/>
      </w:pPr>
      <w:r w:rsidRPr="00A02DCE">
        <w:t>4.4.5</w:t>
      </w:r>
      <w:r>
        <w:t xml:space="preserve"> — Caso de Uso: Alterar Professor</w:t>
      </w:r>
    </w:p>
    <w:p w14:paraId="1FA8C512" w14:textId="77777777" w:rsidR="00A02DCE" w:rsidRDefault="00A02DCE">
      <w:pPr>
        <w:ind w:firstLine="0"/>
      </w:pPr>
    </w:p>
    <w:p w14:paraId="2CE0DFFC" w14:textId="2FF01DFF" w:rsidR="00A02DCE" w:rsidRDefault="00A02DCE" w:rsidP="00A02DCE">
      <w:pPr>
        <w:ind w:firstLine="0"/>
        <w:jc w:val="center"/>
      </w:pPr>
      <w:r w:rsidRPr="00DE0C72">
        <w:rPr>
          <w:b/>
        </w:rPr>
        <w:t xml:space="preserve">Figura </w:t>
      </w:r>
      <w:r>
        <w:rPr>
          <w:b/>
        </w:rPr>
        <w:t>1</w:t>
      </w:r>
      <w:r w:rsidR="004D2542">
        <w:rPr>
          <w:b/>
        </w:rPr>
        <w:t>1</w:t>
      </w:r>
      <w:r w:rsidRPr="00DE0C72">
        <w:t xml:space="preserve"> — Diagrama de Caso de Uso</w:t>
      </w:r>
      <w:r>
        <w:t xml:space="preserve"> Individual</w:t>
      </w:r>
      <w:r w:rsidRPr="00DE0C72">
        <w:t xml:space="preserve"> – </w:t>
      </w:r>
      <w:r>
        <w:t>Alterar</w:t>
      </w:r>
      <w:r w:rsidRPr="00DE0C72">
        <w:t xml:space="preserve"> Professor</w:t>
      </w:r>
    </w:p>
    <w:p w14:paraId="3BFFE70D" w14:textId="12E72234" w:rsidR="00A02DCE" w:rsidRDefault="00A02DCE" w:rsidP="00A02DCE">
      <w:pPr>
        <w:spacing w:line="240" w:lineRule="auto"/>
        <w:ind w:firstLine="0"/>
        <w:jc w:val="center"/>
      </w:pPr>
      <w:r w:rsidRPr="00A02DCE">
        <w:rPr>
          <w:noProof/>
        </w:rPr>
        <w:drawing>
          <wp:inline distT="0" distB="0" distL="0" distR="0" wp14:anchorId="4817E40E" wp14:editId="5794CBA5">
            <wp:extent cx="4667250" cy="2123722"/>
            <wp:effectExtent l="0" t="0" r="0" b="0"/>
            <wp:docPr id="182861694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6943" name="Imagem 1" descr="Diagrama&#10;&#10;O conteúdo gerado por IA pode estar incorreto."/>
                    <pic:cNvPicPr/>
                  </pic:nvPicPr>
                  <pic:blipFill>
                    <a:blip r:embed="rId28"/>
                    <a:stretch>
                      <a:fillRect/>
                    </a:stretch>
                  </pic:blipFill>
                  <pic:spPr>
                    <a:xfrm>
                      <a:off x="0" y="0"/>
                      <a:ext cx="4669248" cy="2124631"/>
                    </a:xfrm>
                    <a:prstGeom prst="rect">
                      <a:avLst/>
                    </a:prstGeom>
                  </pic:spPr>
                </pic:pic>
              </a:graphicData>
            </a:graphic>
          </wp:inline>
        </w:drawing>
      </w:r>
    </w:p>
    <w:p w14:paraId="49FD8689" w14:textId="77777777" w:rsidR="00A02DCE" w:rsidRDefault="00A02DCE" w:rsidP="00A02DCE">
      <w:pPr>
        <w:spacing w:line="240" w:lineRule="auto"/>
        <w:ind w:firstLine="0"/>
        <w:jc w:val="center"/>
      </w:pPr>
      <w:r w:rsidRPr="00DE0C72">
        <w:t xml:space="preserve">Fonte: </w:t>
      </w:r>
      <w:r w:rsidRPr="00BF57CB">
        <w:t>elaborado pelos autores, 2025.</w:t>
      </w:r>
    </w:p>
    <w:p w14:paraId="3931485B" w14:textId="77777777" w:rsidR="00A02DCE" w:rsidRDefault="00A02DCE" w:rsidP="00A02DCE">
      <w:pPr>
        <w:ind w:firstLine="0"/>
        <w:rPr>
          <w:b/>
          <w:bCs/>
        </w:rPr>
      </w:pPr>
    </w:p>
    <w:p w14:paraId="4AB71AB0" w14:textId="4F2AD4C4" w:rsidR="00A02DCE" w:rsidRPr="00A02DCE" w:rsidRDefault="00A02DCE" w:rsidP="00A02DCE">
      <w:pPr>
        <w:ind w:firstLine="0"/>
        <w:rPr>
          <w:b/>
        </w:rPr>
      </w:pPr>
      <w:r w:rsidRPr="00A02DCE">
        <w:rPr>
          <w:b/>
        </w:rPr>
        <w:t>Fluxo normal</w:t>
      </w:r>
    </w:p>
    <w:p w14:paraId="6D87B4FE" w14:textId="08EF84E6" w:rsidR="00A02DCE" w:rsidRDefault="00A02DCE" w:rsidP="00A02DCE">
      <w:pPr>
        <w:ind w:firstLine="0"/>
      </w:pPr>
      <w:r>
        <w:t>1 - Ator Usuário solicita alterar dados do professor selecionado.</w:t>
      </w:r>
    </w:p>
    <w:p w14:paraId="0A375310" w14:textId="77777777" w:rsidR="00A02DCE" w:rsidRDefault="00A02DCE" w:rsidP="00A02DCE">
      <w:pPr>
        <w:ind w:firstLine="0"/>
      </w:pPr>
      <w:r>
        <w:t>2 - Sistema exibe tela de alteração dos dados.</w:t>
      </w:r>
    </w:p>
    <w:p w14:paraId="077A37C0" w14:textId="52684CCF" w:rsidR="00A02DCE" w:rsidRDefault="00A02DCE" w:rsidP="00A02DCE">
      <w:pPr>
        <w:ind w:firstLine="0"/>
      </w:pPr>
      <w:r>
        <w:t>3 - Ator Usuário digita novos dados a serem alterados.</w:t>
      </w:r>
    </w:p>
    <w:p w14:paraId="76B9774B" w14:textId="77777777" w:rsidR="00A02DCE" w:rsidRDefault="00A02DCE" w:rsidP="00A02DCE">
      <w:pPr>
        <w:ind w:firstLine="0"/>
      </w:pPr>
      <w:r>
        <w:t>4 - Sistema verifica os dados digitados.</w:t>
      </w:r>
    </w:p>
    <w:p w14:paraId="44228171" w14:textId="77777777" w:rsidR="00A02DCE" w:rsidRDefault="00A02DCE" w:rsidP="00A02DCE">
      <w:pPr>
        <w:ind w:firstLine="0"/>
      </w:pPr>
      <w:r>
        <w:t xml:space="preserve">5 - Sistema atualiza o banco de dados. </w:t>
      </w:r>
    </w:p>
    <w:p w14:paraId="7ACC9600" w14:textId="77777777" w:rsidR="00A02DCE" w:rsidRDefault="00A02DCE" w:rsidP="00A02DCE">
      <w:pPr>
        <w:ind w:firstLine="0"/>
      </w:pPr>
      <w:r>
        <w:t>6 - Sistema envia msg: "Cadastro de cliente atualizado com sucesso!".</w:t>
      </w:r>
    </w:p>
    <w:p w14:paraId="15A388EC" w14:textId="77777777" w:rsidR="00A02DCE" w:rsidRDefault="00A02DCE" w:rsidP="00A02DCE">
      <w:pPr>
        <w:ind w:firstLine="0"/>
      </w:pPr>
    </w:p>
    <w:p w14:paraId="4D85EDCF" w14:textId="32B1AD24" w:rsidR="00A02DCE" w:rsidRPr="00A02DCE" w:rsidRDefault="00A02DCE" w:rsidP="00A02DCE">
      <w:pPr>
        <w:ind w:firstLine="0"/>
        <w:rPr>
          <w:b/>
          <w:bCs/>
        </w:rPr>
      </w:pPr>
      <w:r w:rsidRPr="00A02DCE">
        <w:rPr>
          <w:b/>
          <w:bCs/>
        </w:rPr>
        <w:t>Fluxo alternativo</w:t>
      </w:r>
    </w:p>
    <w:p w14:paraId="2600F365" w14:textId="77777777" w:rsidR="00A02DCE" w:rsidRDefault="00A02DCE" w:rsidP="00A02DCE">
      <w:pPr>
        <w:ind w:firstLine="0"/>
      </w:pPr>
      <w:r>
        <w:lastRenderedPageBreak/>
        <w:t>4 - Sistema verifica os dados digitados.</w:t>
      </w:r>
    </w:p>
    <w:p w14:paraId="0D863154" w14:textId="77777777" w:rsidR="00A02DCE" w:rsidRDefault="00A02DCE" w:rsidP="00A02DCE">
      <w:pPr>
        <w:ind w:firstLine="0"/>
      </w:pPr>
      <w:r>
        <w:t>4.1 - Sistema identifica erros nos dados informados.</w:t>
      </w:r>
    </w:p>
    <w:p w14:paraId="701F0980" w14:textId="77777777" w:rsidR="00A02DCE" w:rsidRDefault="00A02DCE" w:rsidP="00A02DCE">
      <w:pPr>
        <w:ind w:firstLine="0"/>
      </w:pPr>
      <w:r>
        <w:t>4.2 - Sistema envia msg: "Dados incorretos! Informe novamente!"</w:t>
      </w:r>
    </w:p>
    <w:p w14:paraId="71BC7739" w14:textId="63AAF0BA" w:rsidR="00A02DCE" w:rsidRDefault="00A02DCE" w:rsidP="00A02DCE">
      <w:pPr>
        <w:ind w:firstLine="0"/>
      </w:pPr>
      <w:r>
        <w:t>4.3 - Sistema retorna ao item 2.</w:t>
      </w:r>
    </w:p>
    <w:p w14:paraId="6636AC22" w14:textId="77777777" w:rsidR="00A02DCE" w:rsidRDefault="00A02DCE" w:rsidP="00A02DCE">
      <w:pPr>
        <w:ind w:firstLine="0"/>
      </w:pPr>
    </w:p>
    <w:p w14:paraId="5A7679E1" w14:textId="77777777" w:rsidR="00A02DCE" w:rsidRDefault="00A02DCE" w:rsidP="00A02DCE">
      <w:pPr>
        <w:ind w:firstLine="0"/>
      </w:pPr>
      <w:r>
        <w:t xml:space="preserve">5 - Sistema atualiza o banco de dados. </w:t>
      </w:r>
    </w:p>
    <w:p w14:paraId="0E2E8B4D" w14:textId="77777777" w:rsidR="00A02DCE" w:rsidRDefault="00A02DCE" w:rsidP="00A02DCE">
      <w:pPr>
        <w:ind w:firstLine="0"/>
      </w:pPr>
      <w:r>
        <w:t>5.1.1 - Sistema identifica falha na conexão com banco de dados.</w:t>
      </w:r>
    </w:p>
    <w:p w14:paraId="2AA2C54B" w14:textId="77777777" w:rsidR="00A02DCE" w:rsidRDefault="00A02DCE" w:rsidP="00A02DCE">
      <w:pPr>
        <w:ind w:firstLine="0"/>
      </w:pPr>
      <w:r>
        <w:t>5.1.2 - Sistema envia msg: "falha na conexão com banco de dados! Tente mais tarde!"</w:t>
      </w:r>
    </w:p>
    <w:p w14:paraId="41778A30" w14:textId="77777777" w:rsidR="00A02DCE" w:rsidRDefault="00A02DCE" w:rsidP="00A02DCE">
      <w:pPr>
        <w:ind w:firstLine="0"/>
      </w:pPr>
      <w:r>
        <w:t>5.1.3 - Sistema retorna ao item 5.</w:t>
      </w:r>
    </w:p>
    <w:p w14:paraId="21FD3944" w14:textId="77777777" w:rsidR="00A02DCE" w:rsidRDefault="00A02DCE" w:rsidP="00A02DCE">
      <w:pPr>
        <w:ind w:firstLine="0"/>
      </w:pPr>
    </w:p>
    <w:p w14:paraId="0A8AB9C7" w14:textId="77777777" w:rsidR="00A02DCE" w:rsidRDefault="00A02DCE" w:rsidP="00A02DCE">
      <w:pPr>
        <w:ind w:firstLine="0"/>
      </w:pPr>
      <w:r>
        <w:t>5.2.1 - Sistema identifica erros na gravação dos dados.</w:t>
      </w:r>
    </w:p>
    <w:p w14:paraId="0705B321" w14:textId="2FE2019D" w:rsidR="00A02DCE" w:rsidRDefault="00A02DCE" w:rsidP="00A02DCE">
      <w:pPr>
        <w:ind w:firstLine="0"/>
      </w:pPr>
      <w:r>
        <w:t>5.2.2 - Sistema envia msg: "Falha ao gravar dados! Tente mais tarde!"</w:t>
      </w:r>
    </w:p>
    <w:p w14:paraId="617CD0AC" w14:textId="00B5B66F" w:rsidR="00A02DCE" w:rsidRDefault="00A02DCE" w:rsidP="00A02DCE">
      <w:pPr>
        <w:ind w:firstLine="0"/>
      </w:pPr>
      <w:r>
        <w:t>5.2.3 - Sistema retorna ao item 5.</w:t>
      </w:r>
    </w:p>
    <w:p w14:paraId="363FB5B4" w14:textId="14ABDF8F" w:rsidR="00A02DCE" w:rsidRDefault="00A02DCE" w:rsidP="00A02DCE">
      <w:pPr>
        <w:ind w:firstLine="0"/>
      </w:pPr>
      <w:r w:rsidRPr="00A02DCE">
        <w:t>4.4.</w:t>
      </w:r>
      <w:r>
        <w:t>6 — Caso de Uso: Presença de Aluno</w:t>
      </w:r>
    </w:p>
    <w:p w14:paraId="4C73390E" w14:textId="77777777" w:rsidR="003B709B" w:rsidRDefault="003B709B" w:rsidP="00A02DCE">
      <w:pPr>
        <w:ind w:firstLine="0"/>
      </w:pPr>
    </w:p>
    <w:p w14:paraId="14BB685E" w14:textId="77777777" w:rsidR="003B709B" w:rsidRPr="00594412" w:rsidRDefault="003B709B" w:rsidP="003B709B">
      <w:r w:rsidRPr="00DE0C72">
        <w:rPr>
          <w:b/>
          <w:bCs/>
        </w:rPr>
        <w:t>Observação</w:t>
      </w:r>
      <w:r w:rsidRPr="00DE0C72">
        <w:t xml:space="preserve">: </w:t>
      </w:r>
      <w:r w:rsidRPr="00594412">
        <w:t>A documentação dos casos de uso “</w:t>
      </w:r>
      <w:r>
        <w:t>Alterar</w:t>
      </w:r>
      <w:r w:rsidRPr="00594412">
        <w:t xml:space="preserve"> </w:t>
      </w:r>
      <w:r>
        <w:t>Professor</w:t>
      </w:r>
      <w:r w:rsidRPr="00594412">
        <w:t xml:space="preserve">” representada pela </w:t>
      </w:r>
      <w:r w:rsidRPr="0039269C">
        <w:rPr>
          <w:b/>
          <w:bCs/>
        </w:rPr>
        <w:t>Figura 11</w:t>
      </w:r>
      <w:r>
        <w:t xml:space="preserve"> </w:t>
      </w:r>
      <w:r w:rsidRPr="00594412">
        <w:t>também se aplica aos seguintes casos de uso:</w:t>
      </w:r>
      <w:r>
        <w:t xml:space="preserve"> </w:t>
      </w:r>
      <w:r w:rsidRPr="00594412">
        <w:t>Alterar Aluno, Alterar Turma, Alterar Disciplina</w:t>
      </w:r>
      <w:r>
        <w:t>, Alterar Nota, Alterar Matrícula, Alterar Avaliação</w:t>
      </w:r>
      <w:r w:rsidRPr="00594412">
        <w:t xml:space="preserve"> e Alterar </w:t>
      </w:r>
      <w:r>
        <w:t xml:space="preserve">Curso. </w:t>
      </w:r>
    </w:p>
    <w:p w14:paraId="452A895D" w14:textId="77777777" w:rsidR="00A02DCE" w:rsidRDefault="00A02DCE" w:rsidP="00A02DCE">
      <w:pPr>
        <w:ind w:firstLine="0"/>
      </w:pPr>
    </w:p>
    <w:p w14:paraId="0BE49FDC" w14:textId="1D0A0E59" w:rsidR="00A02DCE" w:rsidRDefault="00A02DCE" w:rsidP="00A02DCE">
      <w:pPr>
        <w:ind w:firstLine="0"/>
        <w:jc w:val="center"/>
      </w:pPr>
      <w:r w:rsidRPr="00DE0C72">
        <w:rPr>
          <w:b/>
        </w:rPr>
        <w:t xml:space="preserve">Figura </w:t>
      </w:r>
      <w:r>
        <w:rPr>
          <w:b/>
        </w:rPr>
        <w:t>1</w:t>
      </w:r>
      <w:r w:rsidR="004D2542">
        <w:rPr>
          <w:b/>
        </w:rPr>
        <w:t>2</w:t>
      </w:r>
      <w:r w:rsidRPr="00DE0C72">
        <w:t xml:space="preserve"> — Diagrama de Caso de Uso</w:t>
      </w:r>
      <w:r>
        <w:t xml:space="preserve"> Individual</w:t>
      </w:r>
      <w:r w:rsidRPr="00DE0C72">
        <w:t xml:space="preserve"> – </w:t>
      </w:r>
      <w:r>
        <w:t>Presença de Al</w:t>
      </w:r>
      <w:r w:rsidR="000D3FA1">
        <w:t>uno</w:t>
      </w:r>
    </w:p>
    <w:p w14:paraId="21439564" w14:textId="7513C39E" w:rsidR="00A02DCE" w:rsidRDefault="00067E24" w:rsidP="00067E24">
      <w:pPr>
        <w:spacing w:line="240" w:lineRule="auto"/>
        <w:ind w:firstLine="0"/>
        <w:jc w:val="center"/>
      </w:pPr>
      <w:r w:rsidRPr="00067E24">
        <w:rPr>
          <w:noProof/>
        </w:rPr>
        <w:drawing>
          <wp:inline distT="0" distB="0" distL="0" distR="0" wp14:anchorId="1244686E" wp14:editId="054C3B72">
            <wp:extent cx="4181475" cy="3155004"/>
            <wp:effectExtent l="0" t="0" r="0" b="7620"/>
            <wp:docPr id="69312934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9349" name="Imagem 1" descr="Diagrama&#10;&#10;O conteúdo gerado por IA pode estar incorreto."/>
                    <pic:cNvPicPr/>
                  </pic:nvPicPr>
                  <pic:blipFill>
                    <a:blip r:embed="rId29"/>
                    <a:stretch>
                      <a:fillRect/>
                    </a:stretch>
                  </pic:blipFill>
                  <pic:spPr>
                    <a:xfrm>
                      <a:off x="0" y="0"/>
                      <a:ext cx="4187157" cy="3159291"/>
                    </a:xfrm>
                    <a:prstGeom prst="rect">
                      <a:avLst/>
                    </a:prstGeom>
                  </pic:spPr>
                </pic:pic>
              </a:graphicData>
            </a:graphic>
          </wp:inline>
        </w:drawing>
      </w:r>
    </w:p>
    <w:p w14:paraId="5CD5840D" w14:textId="77777777" w:rsidR="00A02DCE" w:rsidRDefault="00A02DCE" w:rsidP="00A02DCE">
      <w:pPr>
        <w:spacing w:line="240" w:lineRule="auto"/>
        <w:ind w:firstLine="0"/>
        <w:jc w:val="center"/>
      </w:pPr>
      <w:r w:rsidRPr="00DE0C72">
        <w:t xml:space="preserve">Fonte: </w:t>
      </w:r>
      <w:r w:rsidRPr="00BF57CB">
        <w:t>elaborado pelos autores, 2025.</w:t>
      </w:r>
    </w:p>
    <w:p w14:paraId="5C2FF8F4" w14:textId="77777777" w:rsidR="00067E24" w:rsidRDefault="00067E24" w:rsidP="00A02DCE">
      <w:pPr>
        <w:spacing w:line="240" w:lineRule="auto"/>
        <w:ind w:firstLine="0"/>
        <w:jc w:val="center"/>
      </w:pPr>
    </w:p>
    <w:p w14:paraId="27ACA0BE" w14:textId="77777777" w:rsidR="009165A6" w:rsidRDefault="009165A6" w:rsidP="002F474B">
      <w:pPr>
        <w:ind w:firstLine="0"/>
        <w:rPr>
          <w:b/>
          <w:bCs/>
        </w:rPr>
      </w:pPr>
    </w:p>
    <w:p w14:paraId="3FF4B45C" w14:textId="77C04F3C" w:rsidR="002F474B" w:rsidRPr="002F474B" w:rsidRDefault="002F474B" w:rsidP="002F474B">
      <w:pPr>
        <w:ind w:firstLine="0"/>
        <w:rPr>
          <w:b/>
          <w:bCs/>
        </w:rPr>
      </w:pPr>
      <w:r w:rsidRPr="002F474B">
        <w:rPr>
          <w:b/>
          <w:bCs/>
        </w:rPr>
        <w:lastRenderedPageBreak/>
        <w:t>Fluxo Normal:</w:t>
      </w:r>
    </w:p>
    <w:p w14:paraId="29B80CF5" w14:textId="77777777" w:rsidR="002F474B" w:rsidRDefault="002F474B" w:rsidP="002F474B">
      <w:pPr>
        <w:ind w:firstLine="0"/>
      </w:pPr>
      <w:r>
        <w:t>1 - Ator Professor acessa o sistema com login e senha.</w:t>
      </w:r>
    </w:p>
    <w:p w14:paraId="14D5DD30" w14:textId="77777777" w:rsidR="002F474B" w:rsidRDefault="002F474B" w:rsidP="002F474B">
      <w:pPr>
        <w:ind w:firstLine="0"/>
      </w:pPr>
      <w:r>
        <w:t>2 - Sistema valida as credenciais e exibe o menu principal.</w:t>
      </w:r>
    </w:p>
    <w:p w14:paraId="6B93272B" w14:textId="77777777" w:rsidR="002F474B" w:rsidRDefault="002F474B" w:rsidP="002F474B">
      <w:pPr>
        <w:ind w:firstLine="0"/>
      </w:pPr>
      <w:r>
        <w:t>3 - Professor seleciona a opção "Listar Chamada".</w:t>
      </w:r>
    </w:p>
    <w:p w14:paraId="07528753" w14:textId="77777777" w:rsidR="002F474B" w:rsidRDefault="002F474B" w:rsidP="002F474B">
      <w:pPr>
        <w:ind w:firstLine="0"/>
      </w:pPr>
      <w:r>
        <w:t>4 - Sistema exibe a lista de turmas e aulas disponíveis para aquele professor.</w:t>
      </w:r>
    </w:p>
    <w:p w14:paraId="041E2172" w14:textId="77777777" w:rsidR="002F474B" w:rsidRDefault="002F474B" w:rsidP="002F474B">
      <w:pPr>
        <w:ind w:firstLine="0"/>
      </w:pPr>
      <w:r>
        <w:t>5 - Professor seleciona a turma e a aula do dia.</w:t>
      </w:r>
    </w:p>
    <w:p w14:paraId="12F5BEED" w14:textId="77777777" w:rsidR="002F474B" w:rsidRDefault="002F474B" w:rsidP="002F474B">
      <w:pPr>
        <w:ind w:firstLine="0"/>
      </w:pPr>
      <w:r>
        <w:t>6 - Sistema exibe a lista de alunos da turma.</w:t>
      </w:r>
    </w:p>
    <w:p w14:paraId="78AA3986" w14:textId="77777777" w:rsidR="002F474B" w:rsidRDefault="002F474B" w:rsidP="002F474B">
      <w:pPr>
        <w:ind w:firstLine="0"/>
      </w:pPr>
      <w:r>
        <w:t>7 - Professor começa a registrar a presença dos alunos:</w:t>
      </w:r>
    </w:p>
    <w:p w14:paraId="356DC90F" w14:textId="77777777" w:rsidR="002F474B" w:rsidRDefault="002F474B" w:rsidP="002F474B">
      <w:pPr>
        <w:ind w:firstLine="0"/>
      </w:pPr>
      <w:r>
        <w:t>7.1 – Para aluno presente, sistema ativa o caso de uso Registrar Presença.</w:t>
      </w:r>
    </w:p>
    <w:p w14:paraId="4FC71632" w14:textId="77777777" w:rsidR="002F474B" w:rsidRDefault="002F474B" w:rsidP="002F474B">
      <w:pPr>
        <w:ind w:firstLine="0"/>
      </w:pPr>
      <w:r>
        <w:t>7.2 – Para aluno ausente, sistema ativa o caso de uso Registrar Ausente.</w:t>
      </w:r>
    </w:p>
    <w:p w14:paraId="23AB5C86" w14:textId="77777777" w:rsidR="002F474B" w:rsidRDefault="002F474B" w:rsidP="002F474B">
      <w:pPr>
        <w:ind w:firstLine="0"/>
      </w:pPr>
      <w:r>
        <w:t>8 - Sistema salva os registros de presença e ausência no banco de dados.</w:t>
      </w:r>
    </w:p>
    <w:p w14:paraId="00094ACA" w14:textId="77777777" w:rsidR="002F474B" w:rsidRDefault="002F474B" w:rsidP="002F474B">
      <w:pPr>
        <w:ind w:firstLine="0"/>
      </w:pPr>
      <w:r>
        <w:t>9 - Sistema exibe mensagem: "Chamada registrada com sucesso!"</w:t>
      </w:r>
    </w:p>
    <w:p w14:paraId="7F86CD25" w14:textId="77777777" w:rsidR="002F474B" w:rsidRDefault="002F474B" w:rsidP="002F474B">
      <w:pPr>
        <w:ind w:firstLine="0"/>
      </w:pPr>
    </w:p>
    <w:p w14:paraId="48192B54" w14:textId="126B1A59" w:rsidR="002F474B" w:rsidRPr="002F474B" w:rsidRDefault="002F474B" w:rsidP="002F474B">
      <w:pPr>
        <w:ind w:firstLine="0"/>
        <w:rPr>
          <w:b/>
          <w:bCs/>
        </w:rPr>
      </w:pPr>
      <w:r w:rsidRPr="002F474B">
        <w:rPr>
          <w:b/>
          <w:bCs/>
        </w:rPr>
        <w:t>Fluxo Alternativo:</w:t>
      </w:r>
    </w:p>
    <w:p w14:paraId="08A01534" w14:textId="77777777" w:rsidR="002F474B" w:rsidRDefault="002F474B" w:rsidP="002F474B">
      <w:pPr>
        <w:ind w:firstLine="0"/>
      </w:pPr>
      <w:r>
        <w:t>4 – Sistema tenta exibir lista de turmas:</w:t>
      </w:r>
    </w:p>
    <w:p w14:paraId="005A1DA6" w14:textId="77777777" w:rsidR="002F474B" w:rsidRDefault="002F474B" w:rsidP="002F474B">
      <w:pPr>
        <w:ind w:firstLine="0"/>
      </w:pPr>
      <w:r>
        <w:t>4.1 – Sistema encontra erro na conexão com o banco de dados.</w:t>
      </w:r>
    </w:p>
    <w:p w14:paraId="1C300DCC" w14:textId="77777777" w:rsidR="002F474B" w:rsidRDefault="002F474B" w:rsidP="002F474B">
      <w:pPr>
        <w:ind w:firstLine="0"/>
      </w:pPr>
      <w:r>
        <w:t>4.1.1 – Sistema envia msg: "Erro ao carregar turmas. Tente mais tarde!"</w:t>
      </w:r>
    </w:p>
    <w:p w14:paraId="7A8E1031" w14:textId="77777777" w:rsidR="002F474B" w:rsidRDefault="002F474B" w:rsidP="002F474B">
      <w:pPr>
        <w:ind w:firstLine="0"/>
      </w:pPr>
      <w:r>
        <w:t>4.1.2 – Sistema retorna ao menu principal.</w:t>
      </w:r>
    </w:p>
    <w:p w14:paraId="37102229" w14:textId="77777777" w:rsidR="002F474B" w:rsidRDefault="002F474B" w:rsidP="002F474B">
      <w:pPr>
        <w:ind w:firstLine="0"/>
      </w:pPr>
    </w:p>
    <w:p w14:paraId="00FB4A34" w14:textId="77777777" w:rsidR="002F474B" w:rsidRDefault="002F474B" w:rsidP="002F474B">
      <w:pPr>
        <w:ind w:firstLine="0"/>
      </w:pPr>
      <w:r>
        <w:t>6 – Sistema tenta exibir lista de alunos:</w:t>
      </w:r>
    </w:p>
    <w:p w14:paraId="435A4F0F" w14:textId="77777777" w:rsidR="002F474B" w:rsidRDefault="002F474B" w:rsidP="002F474B">
      <w:pPr>
        <w:ind w:firstLine="0"/>
      </w:pPr>
      <w:r>
        <w:t>6.1 – Sistema não localiza alunos cadastrados para a turma.</w:t>
      </w:r>
    </w:p>
    <w:p w14:paraId="7A97C5B1" w14:textId="77777777" w:rsidR="002F474B" w:rsidRDefault="002F474B" w:rsidP="002F474B">
      <w:pPr>
        <w:ind w:firstLine="0"/>
      </w:pPr>
      <w:r>
        <w:t>6.1.1 – Sistema envia msg: "Nenhum aluno encontrado para essa turma!"</w:t>
      </w:r>
    </w:p>
    <w:p w14:paraId="2B881B67" w14:textId="77777777" w:rsidR="002F474B" w:rsidRDefault="002F474B" w:rsidP="002F474B">
      <w:pPr>
        <w:ind w:firstLine="0"/>
      </w:pPr>
      <w:r>
        <w:t>6.1.2 – Sistema retorna à tela de seleção da aula.</w:t>
      </w:r>
    </w:p>
    <w:p w14:paraId="1F8FFAE3" w14:textId="77777777" w:rsidR="002F474B" w:rsidRDefault="002F474B" w:rsidP="002F474B">
      <w:pPr>
        <w:ind w:firstLine="0"/>
      </w:pPr>
    </w:p>
    <w:p w14:paraId="7198A057" w14:textId="77777777" w:rsidR="002F474B" w:rsidRDefault="002F474B" w:rsidP="002F474B">
      <w:pPr>
        <w:ind w:firstLine="0"/>
      </w:pPr>
      <w:r>
        <w:t>8 – Sistema tenta salvar os registros:</w:t>
      </w:r>
    </w:p>
    <w:p w14:paraId="074C2D8F" w14:textId="77777777" w:rsidR="002F474B" w:rsidRDefault="002F474B" w:rsidP="002F474B">
      <w:pPr>
        <w:ind w:firstLine="0"/>
      </w:pPr>
      <w:r>
        <w:t>8.1 – Sistema identifica falha na conexão com o banco de dados.</w:t>
      </w:r>
    </w:p>
    <w:p w14:paraId="107C757C" w14:textId="77777777" w:rsidR="002F474B" w:rsidRDefault="002F474B" w:rsidP="002F474B">
      <w:pPr>
        <w:ind w:firstLine="0"/>
      </w:pPr>
      <w:r>
        <w:t>8.1.1 – Sistema envia msg: "Erro ao salvar chamada! Tente novamente."</w:t>
      </w:r>
    </w:p>
    <w:p w14:paraId="188CC27E" w14:textId="11B3C1CF" w:rsidR="00A02DCE" w:rsidRDefault="002F474B" w:rsidP="002F474B">
      <w:pPr>
        <w:ind w:firstLine="0"/>
      </w:pPr>
      <w:r>
        <w:t>8.1.2 – Sistema retorna à tela de listagem da chamada para nova tentativa.</w:t>
      </w:r>
    </w:p>
    <w:p w14:paraId="4161B705" w14:textId="40814FC6" w:rsidR="00F72C68" w:rsidRPr="00DE0C72" w:rsidRDefault="00F72C68" w:rsidP="00594412">
      <w:pPr>
        <w:ind w:firstLine="0"/>
      </w:pPr>
    </w:p>
    <w:p w14:paraId="75920EDB" w14:textId="77777777" w:rsidR="00F72C68" w:rsidRPr="00DE0C72" w:rsidRDefault="00F72C68"/>
    <w:p w14:paraId="09D13F1F" w14:textId="77777777" w:rsidR="00DF66A6" w:rsidRDefault="00DF66A6">
      <w:pPr>
        <w:spacing w:line="240" w:lineRule="auto"/>
        <w:ind w:firstLine="0"/>
        <w:jc w:val="left"/>
        <w:rPr>
          <w:smallCaps/>
          <w:szCs w:val="24"/>
        </w:rPr>
      </w:pPr>
      <w:r>
        <w:br w:type="page"/>
      </w:r>
    </w:p>
    <w:p w14:paraId="4084095A" w14:textId="6A1A9F81" w:rsidR="00DF66A6" w:rsidRPr="00DE0C72" w:rsidRDefault="00E0645D">
      <w:pPr>
        <w:pStyle w:val="02-Titulo2"/>
      </w:pPr>
      <w:bookmarkStart w:id="39" w:name="_Toc202096609"/>
      <w:r w:rsidRPr="00DE0C72">
        <w:lastRenderedPageBreak/>
        <w:t>4.5 Diagrama de Sequência</w:t>
      </w:r>
      <w:bookmarkEnd w:id="39"/>
      <w:r w:rsidRPr="00DE0C72">
        <w:t xml:space="preserve"> </w:t>
      </w:r>
    </w:p>
    <w:p w14:paraId="30F22D18" w14:textId="250FE558" w:rsidR="00DF66A6" w:rsidRDefault="00DF66A6" w:rsidP="00991BD8">
      <w:r w:rsidRPr="00DF66A6">
        <w:t xml:space="preserve">Neste tópico, serão apresentados os diagramas de sequência, responsáveis por representar, de forma organizada e temporal, as interações entre objetos em um determinado processo. Essa modelagem permite identificar o fluxo principal das mensagens, bem como os cenários alternativos e as possíveis falhas que podem ocorrer durante a execução. Em seguida, serão apresentados os diagramas de sequência que descrevem o comportamento da classe </w:t>
      </w:r>
      <w:r>
        <w:t>Professor.</w:t>
      </w:r>
    </w:p>
    <w:p w14:paraId="79EE1E78" w14:textId="77777777" w:rsidR="00DF66A6" w:rsidRDefault="00DF66A6" w:rsidP="00DF66A6">
      <w:pPr>
        <w:ind w:firstLine="0"/>
      </w:pPr>
    </w:p>
    <w:p w14:paraId="25646168" w14:textId="45A81372" w:rsidR="00DF66A6" w:rsidRDefault="00DF66A6" w:rsidP="00DF66A6">
      <w:pPr>
        <w:ind w:firstLine="0"/>
      </w:pPr>
      <w:r>
        <w:t>4.5.1 – Inserir Professor</w:t>
      </w:r>
    </w:p>
    <w:p w14:paraId="797F38C8" w14:textId="53ACC091" w:rsidR="00DF66A6" w:rsidRDefault="00DF66A6" w:rsidP="00DF66A6">
      <w:r w:rsidRPr="00DF66A6">
        <w:t>A Figura 1</w:t>
      </w:r>
      <w:r>
        <w:t>3</w:t>
      </w:r>
      <w:r w:rsidRPr="00DF66A6">
        <w:t xml:space="preserve"> representa o Ator </w:t>
      </w:r>
      <w:r>
        <w:t>Adm</w:t>
      </w:r>
      <w:r w:rsidRPr="00DF66A6">
        <w:t xml:space="preserve"> e o método inserir </w:t>
      </w:r>
      <w:r>
        <w:t>Professor</w:t>
      </w:r>
      <w:r w:rsidRPr="00DF66A6">
        <w:t>.</w:t>
      </w:r>
    </w:p>
    <w:p w14:paraId="7B826215" w14:textId="77777777" w:rsidR="00DF66A6" w:rsidRDefault="00DF66A6" w:rsidP="00DF66A6"/>
    <w:p w14:paraId="5AB65490" w14:textId="221541E0" w:rsidR="00DF66A6" w:rsidRDefault="00DF66A6" w:rsidP="00DF66A6">
      <w:pPr>
        <w:ind w:firstLine="0"/>
        <w:jc w:val="center"/>
      </w:pPr>
      <w:r w:rsidRPr="00DE0C72">
        <w:rPr>
          <w:b/>
        </w:rPr>
        <w:t xml:space="preserve">Figura </w:t>
      </w:r>
      <w:r>
        <w:rPr>
          <w:b/>
        </w:rPr>
        <w:t>13</w:t>
      </w:r>
      <w:r w:rsidRPr="00DE0C72">
        <w:t xml:space="preserve"> — </w:t>
      </w:r>
      <w:r w:rsidRPr="00DF66A6">
        <w:t xml:space="preserve">Diagrama de Sequência Inserir – Visão do Ator </w:t>
      </w:r>
      <w:r>
        <w:t>Adm</w:t>
      </w:r>
    </w:p>
    <w:p w14:paraId="1FD70D21" w14:textId="4BC84A20" w:rsidR="00DF66A6" w:rsidRDefault="00DF66A6" w:rsidP="00DF66A6">
      <w:pPr>
        <w:spacing w:line="240" w:lineRule="auto"/>
        <w:ind w:firstLine="0"/>
        <w:jc w:val="center"/>
      </w:pPr>
      <w:r w:rsidRPr="00DF66A6">
        <w:rPr>
          <w:noProof/>
        </w:rPr>
        <w:drawing>
          <wp:inline distT="0" distB="0" distL="0" distR="0" wp14:anchorId="5DD08F08" wp14:editId="7B974D90">
            <wp:extent cx="5590903" cy="5600763"/>
            <wp:effectExtent l="0" t="0" r="0" b="0"/>
            <wp:docPr id="89915887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8876" name="Imagem 1" descr="Diagrama&#10;&#10;O conteúdo gerado por IA pode estar incorreto."/>
                    <pic:cNvPicPr/>
                  </pic:nvPicPr>
                  <pic:blipFill>
                    <a:blip r:embed="rId30"/>
                    <a:stretch>
                      <a:fillRect/>
                    </a:stretch>
                  </pic:blipFill>
                  <pic:spPr>
                    <a:xfrm>
                      <a:off x="0" y="0"/>
                      <a:ext cx="5593259" cy="5603123"/>
                    </a:xfrm>
                    <a:prstGeom prst="rect">
                      <a:avLst/>
                    </a:prstGeom>
                  </pic:spPr>
                </pic:pic>
              </a:graphicData>
            </a:graphic>
          </wp:inline>
        </w:drawing>
      </w:r>
    </w:p>
    <w:p w14:paraId="181F6549" w14:textId="77777777" w:rsidR="00DF66A6" w:rsidRDefault="00DF66A6" w:rsidP="00DF66A6">
      <w:pPr>
        <w:spacing w:line="240" w:lineRule="auto"/>
        <w:ind w:firstLine="0"/>
        <w:jc w:val="center"/>
      </w:pPr>
      <w:r w:rsidRPr="00DE0C72">
        <w:t xml:space="preserve">Fonte: </w:t>
      </w:r>
      <w:r w:rsidRPr="00BF57CB">
        <w:t>elaborado pelos autores, 2025.</w:t>
      </w:r>
    </w:p>
    <w:p w14:paraId="077D6123" w14:textId="77777777" w:rsidR="00DF66A6" w:rsidRDefault="00DF66A6" w:rsidP="00DF66A6">
      <w:pPr>
        <w:spacing w:line="240" w:lineRule="auto"/>
        <w:ind w:firstLine="0"/>
      </w:pPr>
    </w:p>
    <w:p w14:paraId="10F83D5C" w14:textId="5BB288EE" w:rsidR="00DF66A6" w:rsidRDefault="00DF66A6" w:rsidP="00DF66A6">
      <w:pPr>
        <w:ind w:firstLine="0"/>
      </w:pPr>
      <w:r>
        <w:t xml:space="preserve">4.5.2 – </w:t>
      </w:r>
      <w:r w:rsidR="006245E3">
        <w:t>Listar</w:t>
      </w:r>
      <w:r>
        <w:t xml:space="preserve"> Professor</w:t>
      </w:r>
    </w:p>
    <w:p w14:paraId="1E56A706" w14:textId="782E80E3" w:rsidR="00DF66A6" w:rsidRDefault="00DF66A6" w:rsidP="00DF66A6">
      <w:r w:rsidRPr="00DF66A6">
        <w:t>A Figura 1</w:t>
      </w:r>
      <w:r>
        <w:t>4</w:t>
      </w:r>
      <w:r w:rsidRPr="00DF66A6">
        <w:t xml:space="preserve"> representa o Ator </w:t>
      </w:r>
      <w:r>
        <w:t>Adm</w:t>
      </w:r>
      <w:r w:rsidRPr="00DF66A6">
        <w:t xml:space="preserve"> e o método </w:t>
      </w:r>
      <w:r>
        <w:t>listar</w:t>
      </w:r>
      <w:r w:rsidRPr="00DF66A6">
        <w:t xml:space="preserve"> </w:t>
      </w:r>
      <w:r>
        <w:t>Professor</w:t>
      </w:r>
      <w:r w:rsidRPr="00DF66A6">
        <w:t>.</w:t>
      </w:r>
    </w:p>
    <w:p w14:paraId="335D699D" w14:textId="77777777" w:rsidR="00DF66A6" w:rsidRDefault="00DF66A6" w:rsidP="00DF66A6"/>
    <w:p w14:paraId="7D525849" w14:textId="70E27895" w:rsidR="00DF66A6" w:rsidRDefault="00DF66A6" w:rsidP="00DF66A6">
      <w:pPr>
        <w:ind w:firstLine="0"/>
        <w:jc w:val="center"/>
      </w:pPr>
      <w:r w:rsidRPr="00DE0C72">
        <w:rPr>
          <w:b/>
        </w:rPr>
        <w:t xml:space="preserve">Figura </w:t>
      </w:r>
      <w:r>
        <w:rPr>
          <w:b/>
        </w:rPr>
        <w:t>14</w:t>
      </w:r>
      <w:r w:rsidRPr="00DE0C72">
        <w:t xml:space="preserve"> — </w:t>
      </w:r>
      <w:r w:rsidRPr="00DF66A6">
        <w:t xml:space="preserve">Diagrama de Sequência </w:t>
      </w:r>
      <w:r>
        <w:t>Listar</w:t>
      </w:r>
      <w:r w:rsidRPr="00DF66A6">
        <w:t xml:space="preserve"> – Visão do Ator </w:t>
      </w:r>
      <w:r>
        <w:t>Adm</w:t>
      </w:r>
    </w:p>
    <w:p w14:paraId="5B11D0D2" w14:textId="1EF5E75A" w:rsidR="00DF66A6" w:rsidRDefault="006245E3" w:rsidP="00DF66A6">
      <w:pPr>
        <w:spacing w:line="240" w:lineRule="auto"/>
        <w:ind w:firstLine="0"/>
        <w:jc w:val="center"/>
      </w:pPr>
      <w:r w:rsidRPr="006245E3">
        <w:rPr>
          <w:noProof/>
        </w:rPr>
        <w:drawing>
          <wp:inline distT="0" distB="0" distL="0" distR="0" wp14:anchorId="5AB930F9" wp14:editId="075510E0">
            <wp:extent cx="5077097" cy="7551287"/>
            <wp:effectExtent l="0" t="0" r="0" b="0"/>
            <wp:docPr id="30759131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1311" name="Imagem 1" descr="Diagrama&#10;&#10;O conteúdo gerado por IA pode estar incorreto."/>
                    <pic:cNvPicPr/>
                  </pic:nvPicPr>
                  <pic:blipFill>
                    <a:blip r:embed="rId31"/>
                    <a:stretch>
                      <a:fillRect/>
                    </a:stretch>
                  </pic:blipFill>
                  <pic:spPr>
                    <a:xfrm>
                      <a:off x="0" y="0"/>
                      <a:ext cx="5086357" cy="7565060"/>
                    </a:xfrm>
                    <a:prstGeom prst="rect">
                      <a:avLst/>
                    </a:prstGeom>
                  </pic:spPr>
                </pic:pic>
              </a:graphicData>
            </a:graphic>
          </wp:inline>
        </w:drawing>
      </w:r>
    </w:p>
    <w:p w14:paraId="5584DC22" w14:textId="77777777" w:rsidR="00DF66A6" w:rsidRDefault="00DF66A6" w:rsidP="00DF66A6">
      <w:pPr>
        <w:spacing w:line="240" w:lineRule="auto"/>
        <w:ind w:firstLine="0"/>
        <w:jc w:val="center"/>
      </w:pPr>
      <w:r w:rsidRPr="00DE0C72">
        <w:t xml:space="preserve">Fonte: </w:t>
      </w:r>
      <w:r w:rsidRPr="00BF57CB">
        <w:t>elaborado pelos autores, 2025.</w:t>
      </w:r>
    </w:p>
    <w:p w14:paraId="4115D414" w14:textId="77777777" w:rsidR="00DF66A6" w:rsidRDefault="00DF66A6" w:rsidP="00DF66A6">
      <w:pPr>
        <w:spacing w:line="240" w:lineRule="auto"/>
        <w:ind w:firstLine="0"/>
      </w:pPr>
    </w:p>
    <w:p w14:paraId="17F7BEE2" w14:textId="42B5B9AD" w:rsidR="00DF66A6" w:rsidRDefault="00DF66A6" w:rsidP="00DF66A6">
      <w:pPr>
        <w:ind w:firstLine="0"/>
      </w:pPr>
      <w:r>
        <w:t xml:space="preserve">4.5.3 – </w:t>
      </w:r>
      <w:r w:rsidR="006245E3">
        <w:t>Alterar</w:t>
      </w:r>
      <w:r>
        <w:t xml:space="preserve"> Professor</w:t>
      </w:r>
    </w:p>
    <w:p w14:paraId="166292C9" w14:textId="20DBD36E" w:rsidR="00DF66A6" w:rsidRDefault="00DF66A6" w:rsidP="00DF66A6">
      <w:r w:rsidRPr="00DF66A6">
        <w:t>A Figura 1</w:t>
      </w:r>
      <w:r>
        <w:t>5</w:t>
      </w:r>
      <w:r w:rsidRPr="00DF66A6">
        <w:t xml:space="preserve"> representa o Ator </w:t>
      </w:r>
      <w:r w:rsidR="006245E3">
        <w:t>Usuário</w:t>
      </w:r>
      <w:r w:rsidRPr="00DF66A6">
        <w:t xml:space="preserve"> e o método </w:t>
      </w:r>
      <w:r w:rsidR="006245E3">
        <w:t>alterar</w:t>
      </w:r>
      <w:r w:rsidRPr="00DF66A6">
        <w:t xml:space="preserve"> </w:t>
      </w:r>
      <w:r>
        <w:t>Professor</w:t>
      </w:r>
      <w:r w:rsidRPr="00DF66A6">
        <w:t>.</w:t>
      </w:r>
    </w:p>
    <w:p w14:paraId="309450DE" w14:textId="77777777" w:rsidR="00DF66A6" w:rsidRDefault="00DF66A6" w:rsidP="00DF66A6"/>
    <w:p w14:paraId="5EA5E2B6" w14:textId="18E798C9" w:rsidR="00DF66A6" w:rsidRDefault="00DF66A6" w:rsidP="00DF66A6">
      <w:pPr>
        <w:ind w:firstLine="0"/>
        <w:jc w:val="center"/>
      </w:pPr>
      <w:r w:rsidRPr="00DE0C72">
        <w:rPr>
          <w:b/>
        </w:rPr>
        <w:t xml:space="preserve">Figura </w:t>
      </w:r>
      <w:r>
        <w:rPr>
          <w:b/>
        </w:rPr>
        <w:t>15</w:t>
      </w:r>
      <w:r w:rsidRPr="00DE0C72">
        <w:t xml:space="preserve"> — </w:t>
      </w:r>
      <w:r w:rsidRPr="00DF66A6">
        <w:t xml:space="preserve">Diagrama de Sequência </w:t>
      </w:r>
      <w:r w:rsidR="006245E3">
        <w:t>Alterar</w:t>
      </w:r>
      <w:r w:rsidRPr="00DF66A6">
        <w:t xml:space="preserve"> – Visão do Ator </w:t>
      </w:r>
      <w:r w:rsidR="006245E3">
        <w:t>Usuário</w:t>
      </w:r>
    </w:p>
    <w:p w14:paraId="1CF75B14" w14:textId="351629EB" w:rsidR="00DF66A6" w:rsidRDefault="006245E3" w:rsidP="00DF66A6">
      <w:pPr>
        <w:spacing w:line="240" w:lineRule="auto"/>
        <w:ind w:firstLine="0"/>
        <w:jc w:val="center"/>
      </w:pPr>
      <w:r w:rsidRPr="006245E3">
        <w:rPr>
          <w:noProof/>
        </w:rPr>
        <w:drawing>
          <wp:inline distT="0" distB="0" distL="0" distR="0" wp14:anchorId="2E52EC3F" wp14:editId="740CB0C7">
            <wp:extent cx="5535586" cy="7010400"/>
            <wp:effectExtent l="0" t="0" r="8255" b="0"/>
            <wp:docPr id="35106895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8952" name="Imagem 1" descr="Diagrama&#10;&#10;O conteúdo gerado por IA pode estar incorreto."/>
                    <pic:cNvPicPr/>
                  </pic:nvPicPr>
                  <pic:blipFill>
                    <a:blip r:embed="rId32"/>
                    <a:stretch>
                      <a:fillRect/>
                    </a:stretch>
                  </pic:blipFill>
                  <pic:spPr>
                    <a:xfrm>
                      <a:off x="0" y="0"/>
                      <a:ext cx="5539178" cy="7014949"/>
                    </a:xfrm>
                    <a:prstGeom prst="rect">
                      <a:avLst/>
                    </a:prstGeom>
                  </pic:spPr>
                </pic:pic>
              </a:graphicData>
            </a:graphic>
          </wp:inline>
        </w:drawing>
      </w:r>
    </w:p>
    <w:p w14:paraId="586DC483" w14:textId="77777777" w:rsidR="00DF66A6" w:rsidRDefault="00DF66A6" w:rsidP="00DF66A6">
      <w:pPr>
        <w:spacing w:line="240" w:lineRule="auto"/>
        <w:ind w:firstLine="0"/>
        <w:jc w:val="center"/>
      </w:pPr>
      <w:r w:rsidRPr="00DE0C72">
        <w:t xml:space="preserve">Fonte: </w:t>
      </w:r>
      <w:r w:rsidRPr="00BF57CB">
        <w:t>elaborado pelos autores, 2025.</w:t>
      </w:r>
    </w:p>
    <w:p w14:paraId="0EB02E95" w14:textId="77777777" w:rsidR="00DF66A6" w:rsidRDefault="00DF66A6" w:rsidP="00DF66A6">
      <w:pPr>
        <w:spacing w:line="240" w:lineRule="auto"/>
        <w:ind w:firstLine="0"/>
      </w:pPr>
    </w:p>
    <w:p w14:paraId="1CACE2C2" w14:textId="77777777" w:rsidR="006245E3" w:rsidRDefault="006245E3" w:rsidP="00DF66A6">
      <w:pPr>
        <w:spacing w:line="240" w:lineRule="auto"/>
        <w:ind w:firstLine="0"/>
      </w:pPr>
    </w:p>
    <w:p w14:paraId="71198679" w14:textId="77777777" w:rsidR="006245E3" w:rsidRDefault="006245E3" w:rsidP="00DF66A6">
      <w:pPr>
        <w:spacing w:line="240" w:lineRule="auto"/>
        <w:ind w:firstLine="0"/>
      </w:pPr>
    </w:p>
    <w:p w14:paraId="3324698B" w14:textId="13EC9747" w:rsidR="006245E3" w:rsidRDefault="00DF66A6" w:rsidP="00DF66A6">
      <w:pPr>
        <w:ind w:firstLine="0"/>
      </w:pPr>
      <w:r>
        <w:lastRenderedPageBreak/>
        <w:t xml:space="preserve">4.5.4 – </w:t>
      </w:r>
      <w:r w:rsidR="006245E3">
        <w:t xml:space="preserve">Consultar </w:t>
      </w:r>
      <w:r>
        <w:t>Professor</w:t>
      </w:r>
    </w:p>
    <w:p w14:paraId="1A31684C" w14:textId="70042E1C" w:rsidR="00DF66A6" w:rsidRDefault="00DF66A6" w:rsidP="00DF66A6">
      <w:r w:rsidRPr="00DF66A6">
        <w:t>A Figura 1</w:t>
      </w:r>
      <w:r>
        <w:t>6</w:t>
      </w:r>
      <w:r w:rsidRPr="00DF66A6">
        <w:t xml:space="preserve"> representa o Ator </w:t>
      </w:r>
      <w:r>
        <w:t>Adm</w:t>
      </w:r>
      <w:r w:rsidRPr="00DF66A6">
        <w:t xml:space="preserve"> e o método </w:t>
      </w:r>
      <w:r w:rsidR="006245E3">
        <w:t>consultar</w:t>
      </w:r>
      <w:r w:rsidRPr="00DF66A6">
        <w:t xml:space="preserve"> </w:t>
      </w:r>
      <w:r>
        <w:t>Professor</w:t>
      </w:r>
      <w:r w:rsidRPr="00DF66A6">
        <w:t>.</w:t>
      </w:r>
    </w:p>
    <w:p w14:paraId="23EEC494" w14:textId="77777777" w:rsidR="00DF66A6" w:rsidRDefault="00DF66A6" w:rsidP="00DF66A6"/>
    <w:p w14:paraId="747AEED1" w14:textId="7DC020FD" w:rsidR="00DF66A6" w:rsidRDefault="00DF66A6" w:rsidP="00DF66A6">
      <w:pPr>
        <w:ind w:firstLine="0"/>
        <w:jc w:val="center"/>
      </w:pPr>
      <w:r w:rsidRPr="00DE0C72">
        <w:rPr>
          <w:b/>
        </w:rPr>
        <w:t xml:space="preserve">Figura </w:t>
      </w:r>
      <w:r>
        <w:rPr>
          <w:b/>
        </w:rPr>
        <w:t>16</w:t>
      </w:r>
      <w:r w:rsidRPr="00DE0C72">
        <w:t xml:space="preserve"> — </w:t>
      </w:r>
      <w:r w:rsidRPr="00DF66A6">
        <w:t xml:space="preserve">Diagrama de Sequência </w:t>
      </w:r>
      <w:r w:rsidR="006245E3">
        <w:t>Consultar</w:t>
      </w:r>
      <w:r w:rsidRPr="00DF66A6">
        <w:t xml:space="preserve"> – Visão do Ator </w:t>
      </w:r>
      <w:r>
        <w:t>Adm</w:t>
      </w:r>
    </w:p>
    <w:p w14:paraId="2B28C582" w14:textId="3BB24974" w:rsidR="00DF66A6" w:rsidRDefault="006245E3" w:rsidP="00DF66A6">
      <w:pPr>
        <w:spacing w:line="240" w:lineRule="auto"/>
        <w:ind w:firstLine="0"/>
        <w:jc w:val="center"/>
      </w:pPr>
      <w:r w:rsidRPr="006245E3">
        <w:rPr>
          <w:noProof/>
        </w:rPr>
        <w:drawing>
          <wp:inline distT="0" distB="0" distL="0" distR="0" wp14:anchorId="41B8C819" wp14:editId="26C43670">
            <wp:extent cx="5760720" cy="3968750"/>
            <wp:effectExtent l="0" t="0" r="0" b="0"/>
            <wp:docPr id="68055777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7774" name="Imagem 1" descr="Diagrama&#10;&#10;O conteúdo gerado por IA pode estar incorreto."/>
                    <pic:cNvPicPr/>
                  </pic:nvPicPr>
                  <pic:blipFill>
                    <a:blip r:embed="rId33"/>
                    <a:stretch>
                      <a:fillRect/>
                    </a:stretch>
                  </pic:blipFill>
                  <pic:spPr>
                    <a:xfrm>
                      <a:off x="0" y="0"/>
                      <a:ext cx="5760720" cy="3968750"/>
                    </a:xfrm>
                    <a:prstGeom prst="rect">
                      <a:avLst/>
                    </a:prstGeom>
                  </pic:spPr>
                </pic:pic>
              </a:graphicData>
            </a:graphic>
          </wp:inline>
        </w:drawing>
      </w:r>
    </w:p>
    <w:p w14:paraId="562DD02F" w14:textId="77777777" w:rsidR="00DF66A6" w:rsidRDefault="00DF66A6" w:rsidP="00DF66A6">
      <w:pPr>
        <w:spacing w:line="240" w:lineRule="auto"/>
        <w:ind w:firstLine="0"/>
        <w:jc w:val="center"/>
      </w:pPr>
      <w:r w:rsidRPr="00DE0C72">
        <w:t xml:space="preserve">Fonte: </w:t>
      </w:r>
      <w:r w:rsidRPr="00BF57CB">
        <w:t>elaborado pelos autores, 2025.</w:t>
      </w:r>
    </w:p>
    <w:p w14:paraId="559F32B0" w14:textId="106E8358" w:rsidR="006245E3" w:rsidRDefault="00D36306" w:rsidP="009165A6">
      <w:pPr>
        <w:spacing w:line="240" w:lineRule="auto"/>
        <w:ind w:firstLine="0"/>
        <w:jc w:val="left"/>
      </w:pPr>
      <w:r>
        <w:br w:type="page"/>
      </w:r>
      <w:r w:rsidR="006245E3">
        <w:lastRenderedPageBreak/>
        <w:t>4.5.5 – Excluir Professor</w:t>
      </w:r>
    </w:p>
    <w:p w14:paraId="57686D71" w14:textId="63F03DE8" w:rsidR="006245E3" w:rsidRDefault="006245E3" w:rsidP="006245E3">
      <w:r w:rsidRPr="00DF66A6">
        <w:t>A Figura 1</w:t>
      </w:r>
      <w:r>
        <w:t>7</w:t>
      </w:r>
      <w:r w:rsidRPr="00DF66A6">
        <w:t xml:space="preserve"> representa o Ator </w:t>
      </w:r>
      <w:r>
        <w:t>Adm</w:t>
      </w:r>
      <w:r w:rsidRPr="00DF66A6">
        <w:t xml:space="preserve"> e o método </w:t>
      </w:r>
      <w:r>
        <w:t>excluir</w:t>
      </w:r>
      <w:r w:rsidRPr="00DF66A6">
        <w:t xml:space="preserve"> </w:t>
      </w:r>
      <w:r>
        <w:t>Professor</w:t>
      </w:r>
      <w:r w:rsidRPr="00DF66A6">
        <w:t>.</w:t>
      </w:r>
    </w:p>
    <w:p w14:paraId="1859109C" w14:textId="77777777" w:rsidR="00D36306" w:rsidRDefault="00D36306" w:rsidP="006245E3">
      <w:pPr>
        <w:ind w:firstLine="0"/>
        <w:jc w:val="center"/>
        <w:rPr>
          <w:b/>
        </w:rPr>
      </w:pPr>
    </w:p>
    <w:p w14:paraId="57385DDB" w14:textId="77777777" w:rsidR="00D36306" w:rsidRDefault="006245E3" w:rsidP="00D36306">
      <w:pPr>
        <w:ind w:firstLine="0"/>
        <w:jc w:val="center"/>
      </w:pPr>
      <w:r w:rsidRPr="00DE0C72">
        <w:rPr>
          <w:b/>
        </w:rPr>
        <w:t xml:space="preserve">Figura </w:t>
      </w:r>
      <w:r>
        <w:rPr>
          <w:b/>
        </w:rPr>
        <w:t>17</w:t>
      </w:r>
      <w:r w:rsidRPr="00DE0C72">
        <w:t xml:space="preserve"> — </w:t>
      </w:r>
      <w:r w:rsidRPr="00DF66A6">
        <w:t xml:space="preserve">Diagrama de Sequência </w:t>
      </w:r>
      <w:r>
        <w:t>Excluir</w:t>
      </w:r>
      <w:r w:rsidRPr="00DF66A6">
        <w:t xml:space="preserve"> – Visão do Ator </w:t>
      </w:r>
      <w:r>
        <w:t>Adm</w:t>
      </w:r>
    </w:p>
    <w:p w14:paraId="53A410A5" w14:textId="2C4B1383" w:rsidR="006245E3" w:rsidRDefault="00D36306" w:rsidP="00D36306">
      <w:pPr>
        <w:ind w:firstLine="0"/>
        <w:jc w:val="center"/>
      </w:pPr>
      <w:r w:rsidRPr="00D36306">
        <w:rPr>
          <w:noProof/>
        </w:rPr>
        <w:drawing>
          <wp:inline distT="0" distB="0" distL="0" distR="0" wp14:anchorId="6067C717" wp14:editId="5DA1CCEC">
            <wp:extent cx="4873336" cy="5235398"/>
            <wp:effectExtent l="0" t="0" r="381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2910" cy="5245683"/>
                    </a:xfrm>
                    <a:prstGeom prst="rect">
                      <a:avLst/>
                    </a:prstGeom>
                  </pic:spPr>
                </pic:pic>
              </a:graphicData>
            </a:graphic>
          </wp:inline>
        </w:drawing>
      </w:r>
    </w:p>
    <w:p w14:paraId="581F5BD6" w14:textId="77777777" w:rsidR="006245E3" w:rsidRDefault="006245E3" w:rsidP="006245E3">
      <w:pPr>
        <w:spacing w:line="240" w:lineRule="auto"/>
        <w:ind w:firstLine="0"/>
        <w:jc w:val="center"/>
      </w:pPr>
      <w:r w:rsidRPr="00DE0C72">
        <w:t xml:space="preserve">Fonte: </w:t>
      </w:r>
      <w:r w:rsidRPr="00BF57CB">
        <w:t>elaborado pelos autores, 2025.</w:t>
      </w:r>
    </w:p>
    <w:p w14:paraId="42D766B3" w14:textId="7004375B" w:rsidR="00DF66A6" w:rsidRDefault="00DF66A6">
      <w:pPr>
        <w:spacing w:line="240" w:lineRule="auto"/>
        <w:ind w:firstLine="0"/>
        <w:jc w:val="left"/>
      </w:pPr>
    </w:p>
    <w:p w14:paraId="1A23F303" w14:textId="77777777" w:rsidR="00F72C68" w:rsidRPr="00DE0C72" w:rsidRDefault="00F72C68"/>
    <w:p w14:paraId="55B8B83A" w14:textId="77777777" w:rsidR="00F72C68" w:rsidRDefault="00E0645D">
      <w:pPr>
        <w:pStyle w:val="02-Titulo2"/>
      </w:pPr>
      <w:bookmarkStart w:id="40" w:name="_Toc202096610"/>
      <w:r w:rsidRPr="00DE0C72">
        <w:t>4.6 Diagrama de Comunicação</w:t>
      </w:r>
      <w:bookmarkEnd w:id="40"/>
      <w:r w:rsidRPr="00DE0C72">
        <w:t xml:space="preserve"> </w:t>
      </w:r>
    </w:p>
    <w:p w14:paraId="0A8BE08A" w14:textId="77777777" w:rsidR="00CA6DC0" w:rsidRPr="00DE0C72" w:rsidRDefault="00CA6DC0">
      <w:pPr>
        <w:pStyle w:val="02-Titulo2"/>
      </w:pPr>
    </w:p>
    <w:p w14:paraId="19EF3B5D" w14:textId="24B7CEBB" w:rsidR="00F72C68" w:rsidRDefault="00CA6DC0">
      <w:r w:rsidRPr="00CA6DC0">
        <w:t>Neste tópico, serão apresentados os diagramas de comunicação, que destacam a troca de mensagens entre os objetos durante as interações, com ênfase na sua configuração estrutural. Diferentemente dos diagramas de sequência, que organizam as mensagens em ordem temporal, os diagramas de comunicação focam no dinamismo do sistema, ilustrando como os objetos colaboram entre si (IBM, 2021a). Em seguida, serão detalhados os diagramas de comunicação que representam o comportamento da classe Professor.</w:t>
      </w:r>
    </w:p>
    <w:p w14:paraId="02D67774" w14:textId="3C0A3CF2" w:rsidR="00CA6DC0" w:rsidRDefault="00CA6DC0" w:rsidP="00CA6DC0">
      <w:r w:rsidRPr="00CA6DC0">
        <w:lastRenderedPageBreak/>
        <w:t xml:space="preserve">Na Figura </w:t>
      </w:r>
      <w:r>
        <w:t>18</w:t>
      </w:r>
      <w:r w:rsidRPr="00CA6DC0">
        <w:t>, está representado o Diagrama de Comunicação Inserir Professor, que ilustra as interações entre o Ator Administrador e o sistema durante o processo de cadastro de um novo professor, destacando as mensagens trocadas entre eles.</w:t>
      </w:r>
    </w:p>
    <w:p w14:paraId="3DD7F4F3" w14:textId="77777777" w:rsidR="00CA6DC0" w:rsidRDefault="00CA6DC0" w:rsidP="00CA6DC0"/>
    <w:p w14:paraId="78B15782" w14:textId="52E8D907" w:rsidR="00CA6DC0" w:rsidRDefault="00CA6DC0" w:rsidP="00CA6DC0">
      <w:pPr>
        <w:ind w:firstLine="0"/>
        <w:jc w:val="center"/>
      </w:pPr>
      <w:r w:rsidRPr="00DE0C72">
        <w:rPr>
          <w:b/>
        </w:rPr>
        <w:t xml:space="preserve">Figura </w:t>
      </w:r>
      <w:r>
        <w:rPr>
          <w:b/>
        </w:rPr>
        <w:t>18</w:t>
      </w:r>
      <w:r w:rsidRPr="00DE0C72">
        <w:t xml:space="preserve"> — </w:t>
      </w:r>
      <w:r w:rsidRPr="00DF66A6">
        <w:t xml:space="preserve">Diagrama de </w:t>
      </w:r>
      <w:r>
        <w:t>Comunicação</w:t>
      </w:r>
      <w:r w:rsidRPr="00DF66A6">
        <w:t xml:space="preserve"> – </w:t>
      </w:r>
      <w:r w:rsidR="00882969">
        <w:t>Inserir Professor</w:t>
      </w:r>
    </w:p>
    <w:p w14:paraId="4677032D" w14:textId="77777777" w:rsidR="00CA6DC0" w:rsidRDefault="00CA6DC0" w:rsidP="00CA6DC0">
      <w:pPr>
        <w:ind w:firstLine="0"/>
        <w:jc w:val="center"/>
      </w:pPr>
      <w:r w:rsidRPr="00CA6DC0">
        <w:rPr>
          <w:noProof/>
        </w:rPr>
        <w:drawing>
          <wp:inline distT="0" distB="0" distL="0" distR="0" wp14:anchorId="45BB6982" wp14:editId="41CB7DF6">
            <wp:extent cx="5760720" cy="3214370"/>
            <wp:effectExtent l="0" t="0" r="0" b="5080"/>
            <wp:docPr id="158390538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05388" name="Imagem 1" descr="Diagrama&#10;&#10;O conteúdo gerado por IA pode estar incorreto."/>
                    <pic:cNvPicPr/>
                  </pic:nvPicPr>
                  <pic:blipFill>
                    <a:blip r:embed="rId35"/>
                    <a:stretch>
                      <a:fillRect/>
                    </a:stretch>
                  </pic:blipFill>
                  <pic:spPr>
                    <a:xfrm>
                      <a:off x="0" y="0"/>
                      <a:ext cx="5760720" cy="3214370"/>
                    </a:xfrm>
                    <a:prstGeom prst="rect">
                      <a:avLst/>
                    </a:prstGeom>
                  </pic:spPr>
                </pic:pic>
              </a:graphicData>
            </a:graphic>
          </wp:inline>
        </w:drawing>
      </w:r>
    </w:p>
    <w:p w14:paraId="5EC1A3F2" w14:textId="77777777" w:rsidR="00CA6DC0" w:rsidRDefault="00CA6DC0" w:rsidP="00CA6DC0">
      <w:pPr>
        <w:spacing w:line="240" w:lineRule="auto"/>
        <w:ind w:firstLine="0"/>
        <w:jc w:val="center"/>
      </w:pPr>
      <w:r w:rsidRPr="00DE0C72">
        <w:t xml:space="preserve">Fonte: </w:t>
      </w:r>
      <w:r w:rsidRPr="00BF57CB">
        <w:t>elaborado pelos autores, 2025.</w:t>
      </w:r>
    </w:p>
    <w:p w14:paraId="6E956229" w14:textId="77777777" w:rsidR="00CA6DC0" w:rsidRDefault="00CA6DC0"/>
    <w:p w14:paraId="4DD18D26" w14:textId="23765058" w:rsidR="00CA6DC0" w:rsidRDefault="00CA6DC0">
      <w:r w:rsidRPr="00CA6DC0">
        <w:t xml:space="preserve">Na Figura </w:t>
      </w:r>
      <w:r>
        <w:t>19</w:t>
      </w:r>
      <w:r w:rsidRPr="00CA6DC0">
        <w:t>, está representado o Diagrama de Comunicação Registrar Presença, que ilustra as interações entre o Ator Professor e o sistema durante o processo de registro de presença do aluno, destacando as mensagens trocadas entre eles.</w:t>
      </w:r>
    </w:p>
    <w:p w14:paraId="260907CB" w14:textId="437CCCB0" w:rsidR="00CA6DC0" w:rsidRDefault="00CA6DC0" w:rsidP="00CA6DC0">
      <w:pPr>
        <w:spacing w:line="240" w:lineRule="auto"/>
        <w:ind w:firstLine="0"/>
        <w:jc w:val="left"/>
      </w:pPr>
      <w:r>
        <w:br w:type="page"/>
      </w:r>
    </w:p>
    <w:p w14:paraId="0AC9BB49" w14:textId="0FCABD63" w:rsidR="00CA6DC0" w:rsidRDefault="00CA6DC0" w:rsidP="00CA6DC0">
      <w:pPr>
        <w:ind w:firstLine="0"/>
        <w:jc w:val="center"/>
      </w:pPr>
      <w:r w:rsidRPr="00DE0C72">
        <w:rPr>
          <w:b/>
        </w:rPr>
        <w:lastRenderedPageBreak/>
        <w:t xml:space="preserve">Figura </w:t>
      </w:r>
      <w:r>
        <w:rPr>
          <w:b/>
        </w:rPr>
        <w:t>19</w:t>
      </w:r>
      <w:r w:rsidRPr="00DE0C72">
        <w:t xml:space="preserve"> — </w:t>
      </w:r>
      <w:r w:rsidRPr="00DF66A6">
        <w:t xml:space="preserve">Diagrama de </w:t>
      </w:r>
      <w:r>
        <w:t>Comunicação</w:t>
      </w:r>
      <w:r w:rsidRPr="00DF66A6">
        <w:t xml:space="preserve"> – </w:t>
      </w:r>
      <w:r>
        <w:t>Registrar Presença de Aluno</w:t>
      </w:r>
    </w:p>
    <w:p w14:paraId="09EBCBA8" w14:textId="14336638" w:rsidR="00CA6DC0" w:rsidRDefault="00CA6DC0" w:rsidP="00CA6DC0">
      <w:pPr>
        <w:ind w:firstLine="0"/>
        <w:jc w:val="center"/>
      </w:pPr>
      <w:r w:rsidRPr="00CA6DC0">
        <w:rPr>
          <w:noProof/>
        </w:rPr>
        <w:drawing>
          <wp:inline distT="0" distB="0" distL="0" distR="0" wp14:anchorId="12E533D6" wp14:editId="1930B6A4">
            <wp:extent cx="5760720" cy="3609975"/>
            <wp:effectExtent l="0" t="0" r="0" b="9525"/>
            <wp:docPr id="214597211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2115" name="Imagem 1" descr="Diagrama&#10;&#10;O conteúdo gerado por IA pode estar incorreto."/>
                    <pic:cNvPicPr/>
                  </pic:nvPicPr>
                  <pic:blipFill>
                    <a:blip r:embed="rId36"/>
                    <a:stretch>
                      <a:fillRect/>
                    </a:stretch>
                  </pic:blipFill>
                  <pic:spPr>
                    <a:xfrm>
                      <a:off x="0" y="0"/>
                      <a:ext cx="5760720" cy="3609975"/>
                    </a:xfrm>
                    <a:prstGeom prst="rect">
                      <a:avLst/>
                    </a:prstGeom>
                  </pic:spPr>
                </pic:pic>
              </a:graphicData>
            </a:graphic>
          </wp:inline>
        </w:drawing>
      </w:r>
    </w:p>
    <w:p w14:paraId="7822A610" w14:textId="77777777" w:rsidR="00CA6DC0" w:rsidRDefault="00CA6DC0" w:rsidP="00CA6DC0">
      <w:pPr>
        <w:spacing w:line="240" w:lineRule="auto"/>
        <w:ind w:firstLine="0"/>
        <w:jc w:val="center"/>
      </w:pPr>
      <w:r w:rsidRPr="00DE0C72">
        <w:t xml:space="preserve">Fonte: </w:t>
      </w:r>
      <w:r w:rsidRPr="00BF57CB">
        <w:t>elaborado pelos autores, 2025.</w:t>
      </w:r>
    </w:p>
    <w:p w14:paraId="74FF08A0" w14:textId="77777777" w:rsidR="00CA6DC0" w:rsidRDefault="00CA6DC0"/>
    <w:p w14:paraId="3AD48B27" w14:textId="77777777" w:rsidR="00CA6DC0" w:rsidRDefault="00CA6DC0"/>
    <w:p w14:paraId="164D95D0" w14:textId="77777777" w:rsidR="00CA6DC0" w:rsidRPr="00DE0C72" w:rsidRDefault="00CA6DC0"/>
    <w:p w14:paraId="09C51915" w14:textId="77777777" w:rsidR="00F72C68" w:rsidRDefault="00E0645D">
      <w:pPr>
        <w:pStyle w:val="02-Titulo2"/>
      </w:pPr>
      <w:bookmarkStart w:id="41" w:name="_Toc202096611"/>
      <w:r w:rsidRPr="00DE0C72">
        <w:t>4.7 Diagrama de Atividade</w:t>
      </w:r>
      <w:bookmarkEnd w:id="41"/>
      <w:r w:rsidRPr="00DE0C72">
        <w:t xml:space="preserve"> </w:t>
      </w:r>
    </w:p>
    <w:p w14:paraId="660CC5FD" w14:textId="77777777" w:rsidR="00882969" w:rsidRPr="00DE0C72" w:rsidRDefault="00882969">
      <w:pPr>
        <w:pStyle w:val="02-Titulo2"/>
      </w:pPr>
    </w:p>
    <w:p w14:paraId="26A64606" w14:textId="38DE56F9" w:rsidR="00F72C68" w:rsidRDefault="00882969" w:rsidP="00882969">
      <w:r w:rsidRPr="00882969">
        <w:t>O diagrama de atividades, conforme Pressman (20</w:t>
      </w:r>
      <w:r w:rsidR="007F411C">
        <w:t>11</w:t>
      </w:r>
      <w:r w:rsidR="008D5841">
        <w:t>, p. 161</w:t>
      </w:r>
      <w:r w:rsidRPr="00882969">
        <w:t>), é uma ferramenta essencial para modelagem dinâmica de sistemas. Ele complementa casos de uso ao representar visualmente fluxos de interação em cenários específicos, explicitando detalhes comportamentais apenas implícitos na descrição original do caso de uso.</w:t>
      </w:r>
    </w:p>
    <w:p w14:paraId="1305277E" w14:textId="373FE505" w:rsidR="00882969" w:rsidRDefault="007A57E7" w:rsidP="00882969">
      <w:r w:rsidRPr="007A57E7">
        <w:t>Figura 20 mostra o fluxo de atividades que os usuários devem realizar para fazer login no sistema. A partir da página inicial, o usuário acessará a opção "Login", que exibirá o formulário de autenticação, onde serão realizadas as atividades de verificação das credenciais e validação no sistema.</w:t>
      </w:r>
    </w:p>
    <w:p w14:paraId="3C97C9AA" w14:textId="77777777" w:rsidR="00882969" w:rsidRPr="007A57E7" w:rsidRDefault="00882969" w:rsidP="007A57E7">
      <w:r w:rsidRPr="007A57E7">
        <w:br w:type="page"/>
      </w:r>
    </w:p>
    <w:p w14:paraId="0304B97A" w14:textId="2D4EC059" w:rsidR="00882969" w:rsidRDefault="00882969" w:rsidP="00882969">
      <w:pPr>
        <w:ind w:firstLine="0"/>
        <w:jc w:val="center"/>
      </w:pPr>
      <w:r w:rsidRPr="00DE0C72">
        <w:rPr>
          <w:b/>
        </w:rPr>
        <w:lastRenderedPageBreak/>
        <w:t xml:space="preserve">Figura </w:t>
      </w:r>
      <w:r>
        <w:rPr>
          <w:b/>
        </w:rPr>
        <w:t>20</w:t>
      </w:r>
      <w:r w:rsidRPr="00DE0C72">
        <w:t xml:space="preserve"> — </w:t>
      </w:r>
      <w:r w:rsidRPr="00DF66A6">
        <w:t xml:space="preserve">Diagrama de </w:t>
      </w:r>
      <w:r>
        <w:t>Atividade</w:t>
      </w:r>
      <w:r w:rsidRPr="00DF66A6">
        <w:t xml:space="preserve"> – </w:t>
      </w:r>
      <w:r>
        <w:t>Logar no Sistema</w:t>
      </w:r>
    </w:p>
    <w:p w14:paraId="563F376B" w14:textId="5D0379E1" w:rsidR="00882969" w:rsidRDefault="00882969" w:rsidP="00882969">
      <w:pPr>
        <w:ind w:firstLine="0"/>
        <w:jc w:val="center"/>
      </w:pPr>
      <w:r w:rsidRPr="00882969">
        <w:rPr>
          <w:noProof/>
        </w:rPr>
        <w:drawing>
          <wp:inline distT="0" distB="0" distL="0" distR="0" wp14:anchorId="696782E7" wp14:editId="6032B0A1">
            <wp:extent cx="5760720" cy="4709795"/>
            <wp:effectExtent l="0" t="0" r="0" b="0"/>
            <wp:docPr id="140581958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9582" name="Imagem 1" descr="Diagrama&#10;&#10;O conteúdo gerado por IA pode estar incorreto."/>
                    <pic:cNvPicPr/>
                  </pic:nvPicPr>
                  <pic:blipFill>
                    <a:blip r:embed="rId37"/>
                    <a:stretch>
                      <a:fillRect/>
                    </a:stretch>
                  </pic:blipFill>
                  <pic:spPr>
                    <a:xfrm>
                      <a:off x="0" y="0"/>
                      <a:ext cx="5760720" cy="4709795"/>
                    </a:xfrm>
                    <a:prstGeom prst="rect">
                      <a:avLst/>
                    </a:prstGeom>
                  </pic:spPr>
                </pic:pic>
              </a:graphicData>
            </a:graphic>
          </wp:inline>
        </w:drawing>
      </w:r>
    </w:p>
    <w:p w14:paraId="674C367D" w14:textId="77777777" w:rsidR="00882969" w:rsidRDefault="00882969" w:rsidP="00882969">
      <w:pPr>
        <w:spacing w:line="240" w:lineRule="auto"/>
        <w:ind w:firstLine="0"/>
        <w:jc w:val="center"/>
      </w:pPr>
      <w:r w:rsidRPr="00DE0C72">
        <w:t xml:space="preserve">Fonte: </w:t>
      </w:r>
      <w:r w:rsidRPr="00BF57CB">
        <w:t>elaborado pelos autores, 2025.</w:t>
      </w:r>
    </w:p>
    <w:p w14:paraId="3A65A01B" w14:textId="77777777" w:rsidR="007A57E7" w:rsidRDefault="007A57E7" w:rsidP="00882969">
      <w:pPr>
        <w:spacing w:line="240" w:lineRule="auto"/>
        <w:ind w:firstLine="0"/>
        <w:jc w:val="center"/>
      </w:pPr>
    </w:p>
    <w:p w14:paraId="31CA3325" w14:textId="3F0B113A" w:rsidR="007A57E7" w:rsidRDefault="007A57E7" w:rsidP="007A57E7">
      <w:r w:rsidRPr="007A57E7">
        <w:t>Figura 21 mostra o fluxo de atividades que o professor deve realizar para registrar faltas de alunos. A partir do menu principal, o professor acessará a opção "Registro de Faltas", que exibirá a lista de turmas e disciplinas sob sua responsabilidade. Ao selecionar a turma desejada</w:t>
      </w:r>
      <w:r>
        <w:t>.</w:t>
      </w:r>
    </w:p>
    <w:p w14:paraId="3B97E78D" w14:textId="77777777" w:rsidR="007A57E7" w:rsidRDefault="007A57E7" w:rsidP="007A57E7"/>
    <w:p w14:paraId="7542D2BD" w14:textId="77777777" w:rsidR="007A57E7" w:rsidRDefault="007A57E7">
      <w:pPr>
        <w:spacing w:line="240" w:lineRule="auto"/>
        <w:ind w:firstLine="0"/>
        <w:jc w:val="left"/>
        <w:rPr>
          <w:b/>
        </w:rPr>
      </w:pPr>
      <w:r>
        <w:rPr>
          <w:b/>
        </w:rPr>
        <w:br w:type="page"/>
      </w:r>
    </w:p>
    <w:p w14:paraId="2E27B62B" w14:textId="35EA36BD" w:rsidR="007A57E7" w:rsidRDefault="007A57E7" w:rsidP="007A57E7">
      <w:pPr>
        <w:ind w:firstLine="0"/>
        <w:jc w:val="center"/>
      </w:pPr>
      <w:r w:rsidRPr="00DE0C72">
        <w:rPr>
          <w:b/>
        </w:rPr>
        <w:lastRenderedPageBreak/>
        <w:t xml:space="preserve">Figura </w:t>
      </w:r>
      <w:r>
        <w:rPr>
          <w:b/>
        </w:rPr>
        <w:t>21</w:t>
      </w:r>
      <w:r w:rsidRPr="00DE0C72">
        <w:t xml:space="preserve"> — </w:t>
      </w:r>
      <w:r w:rsidRPr="00DF66A6">
        <w:t xml:space="preserve">Diagrama de </w:t>
      </w:r>
      <w:r>
        <w:t>Atividade</w:t>
      </w:r>
      <w:r w:rsidRPr="00DF66A6">
        <w:t xml:space="preserve"> – </w:t>
      </w:r>
      <w:r>
        <w:t>Registro de falta</w:t>
      </w:r>
    </w:p>
    <w:p w14:paraId="0A7C2784" w14:textId="4C7F0AAB" w:rsidR="007A57E7" w:rsidRDefault="007A57E7" w:rsidP="007A57E7">
      <w:pPr>
        <w:ind w:firstLine="0"/>
        <w:jc w:val="center"/>
      </w:pPr>
      <w:r w:rsidRPr="007A57E7">
        <w:rPr>
          <w:noProof/>
        </w:rPr>
        <w:drawing>
          <wp:inline distT="0" distB="0" distL="0" distR="0" wp14:anchorId="40C931EA" wp14:editId="72F50EBD">
            <wp:extent cx="5760720" cy="2745105"/>
            <wp:effectExtent l="0" t="0" r="0" b="0"/>
            <wp:docPr id="192726387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3878" name="Imagem 1" descr="Diagrama&#10;&#10;O conteúdo gerado por IA pode estar incorreto."/>
                    <pic:cNvPicPr/>
                  </pic:nvPicPr>
                  <pic:blipFill>
                    <a:blip r:embed="rId38"/>
                    <a:stretch>
                      <a:fillRect/>
                    </a:stretch>
                  </pic:blipFill>
                  <pic:spPr>
                    <a:xfrm>
                      <a:off x="0" y="0"/>
                      <a:ext cx="5760720" cy="2745105"/>
                    </a:xfrm>
                    <a:prstGeom prst="rect">
                      <a:avLst/>
                    </a:prstGeom>
                  </pic:spPr>
                </pic:pic>
              </a:graphicData>
            </a:graphic>
          </wp:inline>
        </w:drawing>
      </w:r>
    </w:p>
    <w:p w14:paraId="44844AE4" w14:textId="77777777" w:rsidR="007A57E7" w:rsidRDefault="007A57E7" w:rsidP="007A57E7">
      <w:pPr>
        <w:spacing w:line="240" w:lineRule="auto"/>
        <w:ind w:firstLine="0"/>
        <w:jc w:val="center"/>
      </w:pPr>
      <w:r w:rsidRPr="00DE0C72">
        <w:t xml:space="preserve">Fonte: </w:t>
      </w:r>
      <w:r w:rsidRPr="00BF57CB">
        <w:t>elaborado pelos autores, 2025.</w:t>
      </w:r>
    </w:p>
    <w:p w14:paraId="48C0F945" w14:textId="77777777" w:rsidR="007A57E7" w:rsidRDefault="007A57E7" w:rsidP="00882969">
      <w:pPr>
        <w:spacing w:line="240" w:lineRule="auto"/>
        <w:ind w:firstLine="0"/>
        <w:jc w:val="center"/>
      </w:pPr>
    </w:p>
    <w:p w14:paraId="78F8FCBC" w14:textId="77777777" w:rsidR="00882969" w:rsidRPr="00882969" w:rsidRDefault="00882969" w:rsidP="00882969"/>
    <w:p w14:paraId="0B1E34CF" w14:textId="77777777" w:rsidR="00F72C68" w:rsidRPr="00DE0C72" w:rsidRDefault="00E0645D">
      <w:pPr>
        <w:pStyle w:val="02-Titulo2"/>
      </w:pPr>
      <w:bookmarkStart w:id="42" w:name="_Toc202096612"/>
      <w:r w:rsidRPr="00DE0C72">
        <w:t>4.8 Diagrama de Máquina de Estados</w:t>
      </w:r>
      <w:bookmarkEnd w:id="42"/>
      <w:r w:rsidRPr="00DE0C72">
        <w:t xml:space="preserve"> </w:t>
      </w:r>
    </w:p>
    <w:p w14:paraId="37BE8DFA" w14:textId="6A137AD5" w:rsidR="00F72C68" w:rsidRDefault="007A57E7" w:rsidP="007A57E7">
      <w:r w:rsidRPr="007A57E7">
        <w:t>O diagrama de máquina de estados na UML representa visualmente os diferentes estados de um objeto, as transições entre eles e os eventos que disparam essas mudanças. Essa ferramenta é amplamente utilizada em todo o ciclo de desenvolvimento de software, especialmente em sistemas complexos que exigem controle preciso de fluxo e comportamento dinâmico. Por sua capacidade de modelar claramente a evolução dos estados de um objeto ao longo do tempo, torna-se particularmente útil para sistemas orientados a eventos e aplicações de tempo real.</w:t>
      </w:r>
    </w:p>
    <w:p w14:paraId="76647A5E" w14:textId="20F5A783" w:rsidR="007A57E7" w:rsidRDefault="007A57E7" w:rsidP="007A57E7">
      <w:r w:rsidRPr="007A57E7">
        <w:t>Figura 22 demonstra os estados durante o registro de faltas, onde o professor seleciona a turma e disciplina, o sistema carrega a lista de alunos, o professor marca as ausências, os dados são validados e, se corretos, é realizada a gravação no banco de dados, concluindo o registro de faltas.</w:t>
      </w:r>
      <w:r>
        <w:br w:type="page"/>
      </w:r>
    </w:p>
    <w:p w14:paraId="7DE0EF9E" w14:textId="4A47D3EB" w:rsidR="007A57E7" w:rsidRDefault="007A57E7" w:rsidP="007A57E7">
      <w:pPr>
        <w:tabs>
          <w:tab w:val="center" w:pos="4536"/>
          <w:tab w:val="left" w:pos="8250"/>
        </w:tabs>
        <w:ind w:firstLine="0"/>
        <w:jc w:val="left"/>
      </w:pPr>
      <w:r>
        <w:rPr>
          <w:b/>
        </w:rPr>
        <w:lastRenderedPageBreak/>
        <w:tab/>
      </w:r>
      <w:r w:rsidRPr="00DE0C72">
        <w:rPr>
          <w:b/>
        </w:rPr>
        <w:t xml:space="preserve">Figura </w:t>
      </w:r>
      <w:r>
        <w:rPr>
          <w:b/>
        </w:rPr>
        <w:t>22</w:t>
      </w:r>
      <w:r w:rsidRPr="00DE0C72">
        <w:t xml:space="preserve"> — </w:t>
      </w:r>
      <w:r w:rsidRPr="00DF66A6">
        <w:t xml:space="preserve">Diagrama de </w:t>
      </w:r>
      <w:r>
        <w:t>Máquina de estados</w:t>
      </w:r>
      <w:r w:rsidRPr="00DF66A6">
        <w:t xml:space="preserve"> – </w:t>
      </w:r>
      <w:r>
        <w:t>Registro de falta</w:t>
      </w:r>
    </w:p>
    <w:p w14:paraId="67367F04" w14:textId="1272D4D0" w:rsidR="007A57E7" w:rsidRDefault="007A57E7" w:rsidP="007A57E7">
      <w:pPr>
        <w:tabs>
          <w:tab w:val="center" w:pos="4536"/>
          <w:tab w:val="left" w:pos="8250"/>
        </w:tabs>
        <w:ind w:firstLine="0"/>
        <w:jc w:val="left"/>
      </w:pPr>
      <w:r w:rsidRPr="007A57E7">
        <w:rPr>
          <w:noProof/>
        </w:rPr>
        <w:drawing>
          <wp:inline distT="0" distB="0" distL="0" distR="0" wp14:anchorId="5A5ADE04" wp14:editId="1387AA48">
            <wp:extent cx="5760720" cy="2715260"/>
            <wp:effectExtent l="0" t="0" r="0" b="8890"/>
            <wp:docPr id="1156976150" name="Imagem 1"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76150" name="Imagem 1" descr="Diagrama, Texto&#10;&#10;O conteúdo gerado por IA pode estar incorreto."/>
                    <pic:cNvPicPr/>
                  </pic:nvPicPr>
                  <pic:blipFill>
                    <a:blip r:embed="rId39"/>
                    <a:stretch>
                      <a:fillRect/>
                    </a:stretch>
                  </pic:blipFill>
                  <pic:spPr>
                    <a:xfrm>
                      <a:off x="0" y="0"/>
                      <a:ext cx="5760720" cy="2715260"/>
                    </a:xfrm>
                    <a:prstGeom prst="rect">
                      <a:avLst/>
                    </a:prstGeom>
                  </pic:spPr>
                </pic:pic>
              </a:graphicData>
            </a:graphic>
          </wp:inline>
        </w:drawing>
      </w:r>
    </w:p>
    <w:p w14:paraId="39557A02" w14:textId="77777777" w:rsidR="007A57E7" w:rsidRDefault="007A57E7" w:rsidP="007A57E7">
      <w:pPr>
        <w:spacing w:line="240" w:lineRule="auto"/>
        <w:ind w:firstLine="0"/>
        <w:jc w:val="center"/>
      </w:pPr>
      <w:r w:rsidRPr="00DE0C72">
        <w:t xml:space="preserve">Fonte: </w:t>
      </w:r>
      <w:r w:rsidRPr="00BF57CB">
        <w:t>elaborado pelos autores, 2025.</w:t>
      </w:r>
    </w:p>
    <w:p w14:paraId="65CD8266" w14:textId="77777777" w:rsidR="00F72C68" w:rsidRPr="00DE0C72" w:rsidRDefault="00E0645D">
      <w:pPr>
        <w:pStyle w:val="01-Titulo1"/>
        <w:ind w:left="426"/>
      </w:pPr>
      <w:bookmarkStart w:id="43" w:name="_Toc49414957"/>
      <w:bookmarkStart w:id="44" w:name="_Toc202096613"/>
      <w:r w:rsidRPr="00DE0C72">
        <w:lastRenderedPageBreak/>
        <w:t>DEFINIÇÃO DA INTERFACE COM O USUÁRIO (UX) (3º semstre)</w:t>
      </w:r>
      <w:bookmarkEnd w:id="43"/>
      <w:bookmarkEnd w:id="44"/>
    </w:p>
    <w:p w14:paraId="18106969" w14:textId="77777777" w:rsidR="00F72C68" w:rsidRPr="00DE0C72" w:rsidRDefault="00E0645D">
      <w:pPr>
        <w:pStyle w:val="Ttulo2"/>
        <w:numPr>
          <w:ilvl w:val="1"/>
          <w:numId w:val="9"/>
        </w:numPr>
      </w:pPr>
      <w:bookmarkStart w:id="45" w:name="_Toc49414958"/>
      <w:r w:rsidRPr="00DE0C72">
        <w:t>Descrição de cenário</w:t>
      </w:r>
      <w:bookmarkEnd w:id="45"/>
    </w:p>
    <w:p w14:paraId="48A89944" w14:textId="77777777" w:rsidR="00F72C68" w:rsidRPr="00DE0C72" w:rsidRDefault="00E0645D">
      <w:r w:rsidRPr="00DE0C72">
        <w:t>(citar referências sobre o assunto e descrever pelo menos 2 cenários de uso relevantes para o sistema)</w:t>
      </w:r>
    </w:p>
    <w:p w14:paraId="070CA16B" w14:textId="77777777" w:rsidR="00F72C68" w:rsidRPr="00DE0C72" w:rsidRDefault="00F72C68"/>
    <w:p w14:paraId="0A9945F0" w14:textId="77777777" w:rsidR="00F72C68" w:rsidRPr="00DE0C72" w:rsidRDefault="00E0645D">
      <w:pPr>
        <w:pStyle w:val="Ttulo2"/>
        <w:numPr>
          <w:ilvl w:val="1"/>
          <w:numId w:val="9"/>
        </w:numPr>
      </w:pPr>
      <w:bookmarkStart w:id="46" w:name="_Toc49414959"/>
      <w:r w:rsidRPr="00DE0C72">
        <w:t>Descrição de personas</w:t>
      </w:r>
      <w:bookmarkEnd w:id="46"/>
    </w:p>
    <w:p w14:paraId="34CDEE03" w14:textId="77777777" w:rsidR="00F72C68" w:rsidRPr="00DE0C72" w:rsidRDefault="00F72C68"/>
    <w:p w14:paraId="6EF637F1" w14:textId="77777777" w:rsidR="00F72C68" w:rsidRPr="00DE0C72" w:rsidRDefault="00E0645D" w:rsidP="00991BD8">
      <w:r w:rsidRPr="00DE0C72">
        <w:t>Dentro do desenvolvimento de softwares e áreas afins se faz necessário estabelecer uma representação do público ao qual o produto será destinado evidenciando suas características, comportamentos e necessidades. Essa representação segundo Teixeira (2014) através deste personagem fictício baseado em perspectivas extraídas de pesquisas, somos capazes de retratar o público-alvo fazendo com que os designers e desenvolvedores criem empatia com seus consumidores durante o processo de design.</w:t>
      </w:r>
    </w:p>
    <w:p w14:paraId="68E12AF5" w14:textId="77777777" w:rsidR="00F72C68" w:rsidRPr="00DE0C72" w:rsidRDefault="00F72C68"/>
    <w:p w14:paraId="42ED930A" w14:textId="77777777" w:rsidR="00F72C68" w:rsidRPr="00DE0C72" w:rsidRDefault="00E0645D">
      <w:pPr>
        <w:pStyle w:val="PargrafodaLista"/>
        <w:numPr>
          <w:ilvl w:val="2"/>
          <w:numId w:val="9"/>
        </w:numPr>
      </w:pPr>
      <w:r w:rsidRPr="00DE0C72">
        <w:t>Persona 1 – Jorge</w:t>
      </w:r>
    </w:p>
    <w:p w14:paraId="4814782F" w14:textId="77777777" w:rsidR="00F72C68" w:rsidRPr="00DE0C72" w:rsidRDefault="00F72C68">
      <w:pPr>
        <w:pStyle w:val="PargrafodaLista"/>
        <w:ind w:left="720" w:firstLine="0"/>
      </w:pPr>
    </w:p>
    <w:p w14:paraId="66588DEE" w14:textId="77777777" w:rsidR="00F72C68" w:rsidRPr="00DE0C72" w:rsidRDefault="00E0645D" w:rsidP="00991BD8">
      <w:r w:rsidRPr="00DE0C72">
        <w:t xml:space="preserve">Após concluir sua graduação em História, Jorge sentiu que precisava entender a Bíblia de uma maneira mais profunda, tanto do ponto de vista histórico quanto espiritual. Ele se matriculou no seminário para ampliar sua base de conhecimento teológico. </w:t>
      </w:r>
    </w:p>
    <w:p w14:paraId="20264B2B" w14:textId="77777777" w:rsidR="00F72C68" w:rsidRPr="00DE0C72" w:rsidRDefault="00E0645D" w:rsidP="00991BD8">
      <w:r w:rsidRPr="00DE0C72">
        <w:t xml:space="preserve">"Quero ligar o que aprendi sobre história com os contextos bíblicos", diz ele. "Minha fé é central na minha vida, e acredito que um entendimento mais profundo da Bíblia me permitirá compartilhar isso com outras pessoas de maneira mais significativa." </w:t>
      </w:r>
    </w:p>
    <w:p w14:paraId="1A26A038" w14:textId="77777777" w:rsidR="00F72C68" w:rsidRPr="00DE0C72" w:rsidRDefault="00E0645D" w:rsidP="00991BD8">
      <w:r w:rsidRPr="00DE0C72">
        <w:t>Jorge espera que o sistema ofereça acesso fácil a materiais variados e ajude a consolidar seu aprendizado. Ele deseja especialmente explorar mais sobre hermenêutica bíblica e as línguas originais dos textos sagrados.</w:t>
      </w:r>
    </w:p>
    <w:p w14:paraId="78F99FFB" w14:textId="77777777" w:rsidR="00F72C68" w:rsidRPr="00DE0C72" w:rsidRDefault="00F72C68"/>
    <w:p w14:paraId="41C3C552" w14:textId="77777777" w:rsidR="00F72C68" w:rsidRPr="00DE0C72" w:rsidRDefault="00E0645D">
      <w:pPr>
        <w:pStyle w:val="PargrafodaLista"/>
        <w:numPr>
          <w:ilvl w:val="2"/>
          <w:numId w:val="9"/>
        </w:numPr>
      </w:pPr>
      <w:r w:rsidRPr="00DE0C72">
        <w:t>Persona – Madalena</w:t>
      </w:r>
    </w:p>
    <w:p w14:paraId="3595F7FD" w14:textId="77777777" w:rsidR="00F72C68" w:rsidRPr="00DE0C72" w:rsidRDefault="00E0645D" w:rsidP="00991BD8">
      <w:r w:rsidRPr="00DE0C72">
        <w:t xml:space="preserve">Com mais de 20 anos ensinando teologia, Madalena quer tornar seus métodos de ensino mais dinâmicos e acessíveis. Ela começou sua carreira como missionária e depois passou a ensinar em seminários. </w:t>
      </w:r>
    </w:p>
    <w:p w14:paraId="166A5729" w14:textId="77777777" w:rsidR="00F72C68" w:rsidRPr="00DE0C72" w:rsidRDefault="00E0645D" w:rsidP="00991BD8">
      <w:r w:rsidRPr="00DE0C72">
        <w:t xml:space="preserve">"A educação teológica precisa ser adaptada aos tempos atuais", afirma. "Meus alunos precisam interagir com o conteúdo e com os outros alunos de forma prática." </w:t>
      </w:r>
    </w:p>
    <w:p w14:paraId="001533B5" w14:textId="77777777" w:rsidR="00F72C68" w:rsidRPr="00DE0C72" w:rsidRDefault="00E0645D" w:rsidP="00991BD8">
      <w:r w:rsidRPr="00DE0C72">
        <w:lastRenderedPageBreak/>
        <w:t>Madalena espera que o sistema a ajude a criar aulas interativas e que facilite a comunicação com os alunos. Ela deseja incluir vídeos e discussões online para tornar o ensino mais envolvente.</w:t>
      </w:r>
    </w:p>
    <w:p w14:paraId="63FA4CA4" w14:textId="77777777" w:rsidR="00F72C68" w:rsidRPr="00DE0C72" w:rsidRDefault="00F72C68">
      <w:pPr>
        <w:pStyle w:val="PargrafodaLista"/>
        <w:ind w:left="720" w:firstLine="0"/>
      </w:pPr>
    </w:p>
    <w:p w14:paraId="0913FF88" w14:textId="77777777" w:rsidR="00F72C68" w:rsidRPr="00DE0C72" w:rsidRDefault="00E0645D">
      <w:pPr>
        <w:pStyle w:val="PargrafodaLista"/>
        <w:numPr>
          <w:ilvl w:val="2"/>
          <w:numId w:val="9"/>
        </w:numPr>
      </w:pPr>
      <w:r w:rsidRPr="00DE0C72">
        <w:t>Persona 3 – Maria</w:t>
      </w:r>
    </w:p>
    <w:p w14:paraId="033C4209" w14:textId="77777777" w:rsidR="00F72C68" w:rsidRPr="00DE0C72" w:rsidRDefault="00F72C68">
      <w:pPr>
        <w:pStyle w:val="PargrafodaLista"/>
        <w:ind w:left="720" w:firstLine="0"/>
      </w:pPr>
    </w:p>
    <w:p w14:paraId="4F49D7B3" w14:textId="77777777" w:rsidR="00F72C68" w:rsidRPr="00DE0C72" w:rsidRDefault="00E0645D" w:rsidP="00991BD8">
      <w:r w:rsidRPr="00DE0C72">
        <w:t xml:space="preserve">Com a responsabilidade de gerenciar toda a documentação do seminário, Madalena gasta grande parte de seu tempo organizando e digitalizando fichas e registros. Ela sente que isso poderia ser feito de forma muito mais eficiente se o sistema tivesse uma função de digitalização e armazenamento automatizado. </w:t>
      </w:r>
    </w:p>
    <w:p w14:paraId="09AC2322" w14:textId="77777777" w:rsidR="00F72C68" w:rsidRPr="00DE0C72" w:rsidRDefault="00E0645D" w:rsidP="00991BD8">
      <w:r w:rsidRPr="00DE0C72">
        <w:t xml:space="preserve">"Eu passo horas arquivando documentos e digitalizando manualmente", diz ela. "Preciso de uma solução que me permita focar em outras tarefas mais importantes." </w:t>
      </w:r>
    </w:p>
    <w:p w14:paraId="6C25F36B" w14:textId="77777777" w:rsidR="00F72C68" w:rsidRPr="00DE0C72" w:rsidRDefault="00E0645D" w:rsidP="00991BD8">
      <w:r w:rsidRPr="00DE0C72">
        <w:t>Madalena espera que o sistema ofereça uma solução prática e rápida para a digitalização de documentos e que permita um gerenciamento fácil dos registros do seminário.</w:t>
      </w:r>
    </w:p>
    <w:p w14:paraId="6EFB70F3" w14:textId="77777777" w:rsidR="00F72C68" w:rsidRPr="00DE0C72" w:rsidRDefault="00F72C68">
      <w:pPr>
        <w:pStyle w:val="PargrafodaLista"/>
        <w:ind w:left="720" w:firstLine="0"/>
      </w:pPr>
    </w:p>
    <w:p w14:paraId="5A688467" w14:textId="77777777" w:rsidR="00F72C68" w:rsidRPr="00DE0C72" w:rsidRDefault="00E0645D">
      <w:pPr>
        <w:pStyle w:val="Ttulo2"/>
        <w:numPr>
          <w:ilvl w:val="1"/>
          <w:numId w:val="9"/>
        </w:numPr>
        <w:ind w:left="426"/>
      </w:pPr>
      <w:bookmarkStart w:id="47" w:name="_Toc49414960"/>
      <w:r w:rsidRPr="00DE0C72">
        <w:t>Esboços de tela (</w:t>
      </w:r>
      <w:proofErr w:type="spellStart"/>
      <w:r w:rsidRPr="00DE0C72">
        <w:t>wireframes</w:t>
      </w:r>
      <w:proofErr w:type="spellEnd"/>
      <w:r w:rsidRPr="00DE0C72">
        <w:t>)</w:t>
      </w:r>
      <w:bookmarkEnd w:id="47"/>
    </w:p>
    <w:p w14:paraId="3DAE2482" w14:textId="77777777" w:rsidR="00F72C68" w:rsidRPr="00DE0C72" w:rsidRDefault="00F72C68"/>
    <w:p w14:paraId="24C6C94E" w14:textId="77777777" w:rsidR="00F72C68" w:rsidRPr="00DE0C72" w:rsidRDefault="00E0645D">
      <w:pPr>
        <w:pStyle w:val="PargrafodaLista"/>
        <w:numPr>
          <w:ilvl w:val="2"/>
          <w:numId w:val="9"/>
        </w:numPr>
      </w:pPr>
      <w:r w:rsidRPr="00DE0C72">
        <w:t xml:space="preserve">Esboço 1 – Tela de login </w:t>
      </w:r>
    </w:p>
    <w:p w14:paraId="5671E0F7" w14:textId="77777777" w:rsidR="00F72C68" w:rsidRPr="00DE0C72" w:rsidRDefault="00E0645D" w:rsidP="00991BD8">
      <w:pPr>
        <w:ind w:firstLine="709"/>
      </w:pPr>
      <w:r w:rsidRPr="00DE0C72">
        <w:t xml:space="preserve">Nesta tela, temos a interação do usuário, onde </w:t>
      </w:r>
      <w:proofErr w:type="gramStart"/>
      <w:r w:rsidRPr="00DE0C72">
        <w:t>o mesmo</w:t>
      </w:r>
      <w:proofErr w:type="gramEnd"/>
      <w:r w:rsidRPr="00DE0C72">
        <w:t xml:space="preserve"> colocará os seus dados de e-mail e senha, para assim, iniciar seu acesso ao sistema, para uma interação completa.</w:t>
      </w:r>
    </w:p>
    <w:p w14:paraId="0672ACDE" w14:textId="73894DF2" w:rsidR="00F72C68" w:rsidRPr="00DE0C72" w:rsidRDefault="00E0645D">
      <w:pPr>
        <w:jc w:val="center"/>
      </w:pPr>
      <w:r w:rsidRPr="009D4752">
        <w:rPr>
          <w:b/>
        </w:rPr>
        <w:t xml:space="preserve">Figura </w:t>
      </w:r>
      <w:r w:rsidR="009D4752" w:rsidRPr="009D4752">
        <w:rPr>
          <w:b/>
        </w:rPr>
        <w:t>23</w:t>
      </w:r>
      <w:r w:rsidRPr="00DE0C72">
        <w:t xml:space="preserve"> – Esboço da tela de login.</w:t>
      </w:r>
    </w:p>
    <w:p w14:paraId="705A1E27" w14:textId="77777777" w:rsidR="00F72C68" w:rsidRPr="00DE0C72" w:rsidRDefault="00E0645D">
      <w:pPr>
        <w:jc w:val="center"/>
      </w:pPr>
      <w:r w:rsidRPr="00DE0C72">
        <w:rPr>
          <w:noProof/>
        </w:rPr>
        <w:drawing>
          <wp:inline distT="0" distB="0" distL="0" distR="0" wp14:anchorId="5B290C8E" wp14:editId="50D383B8">
            <wp:extent cx="1915795" cy="2686050"/>
            <wp:effectExtent l="0" t="0" r="8255" b="0"/>
            <wp:docPr id="1699971061"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1061" name="Imagem 1" descr="Interface gráfica do usuário, Aplicativo&#10;&#10;Descrição gerada automaticamente"/>
                    <pic:cNvPicPr>
                      <a:picLocks noChangeAspect="1"/>
                    </pic:cNvPicPr>
                  </pic:nvPicPr>
                  <pic:blipFill>
                    <a:blip r:embed="rId40"/>
                    <a:stretch>
                      <a:fillRect/>
                    </a:stretch>
                  </pic:blipFill>
                  <pic:spPr>
                    <a:xfrm>
                      <a:off x="0" y="0"/>
                      <a:ext cx="1924960" cy="2698331"/>
                    </a:xfrm>
                    <a:prstGeom prst="rect">
                      <a:avLst/>
                    </a:prstGeom>
                  </pic:spPr>
                </pic:pic>
              </a:graphicData>
            </a:graphic>
          </wp:inline>
        </w:drawing>
      </w:r>
    </w:p>
    <w:p w14:paraId="7BC73301" w14:textId="77777777" w:rsidR="00F72C68" w:rsidRDefault="00E0645D">
      <w:pPr>
        <w:jc w:val="center"/>
      </w:pPr>
      <w:r w:rsidRPr="00DE0C72">
        <w:t>Fonte: elaborada pelos autores, 2024.</w:t>
      </w:r>
    </w:p>
    <w:p w14:paraId="1D5E0889" w14:textId="3B7A2E2F" w:rsidR="009165A6" w:rsidRPr="00DE0C72" w:rsidRDefault="009165A6" w:rsidP="009165A6">
      <w:pPr>
        <w:spacing w:line="240" w:lineRule="auto"/>
        <w:ind w:firstLine="0"/>
        <w:jc w:val="left"/>
      </w:pPr>
      <w:r>
        <w:br w:type="page"/>
      </w:r>
    </w:p>
    <w:p w14:paraId="307CD00C" w14:textId="77777777" w:rsidR="00F72C68" w:rsidRPr="00DE0C72" w:rsidRDefault="00E0645D">
      <w:pPr>
        <w:pStyle w:val="PargrafodaLista"/>
        <w:numPr>
          <w:ilvl w:val="2"/>
          <w:numId w:val="9"/>
        </w:numPr>
      </w:pPr>
      <w:r w:rsidRPr="00DE0C72">
        <w:lastRenderedPageBreak/>
        <w:t>Esboço 2 – Tela cadastro de alunos</w:t>
      </w:r>
    </w:p>
    <w:p w14:paraId="6CD2E247" w14:textId="77777777" w:rsidR="00F72C68" w:rsidRPr="00DE0C72" w:rsidRDefault="00E0645D" w:rsidP="00991BD8">
      <w:pPr>
        <w:ind w:firstLine="709"/>
      </w:pPr>
      <w:r w:rsidRPr="00DE0C72">
        <w:t>Tela de primeiro acesso do aluno, no qual o mesmo, informará o seu nome completo, CPF, data de nascimento, CEP, Telefone, para cadastrar e ser armazenado no sistema do aluno, onde estas informações vão ser salvas para uso durante o curso.</w:t>
      </w:r>
    </w:p>
    <w:p w14:paraId="2D54ECAA" w14:textId="5E03E454" w:rsidR="00F72C68" w:rsidRPr="00DE0C72" w:rsidRDefault="00E0645D">
      <w:pPr>
        <w:jc w:val="center"/>
      </w:pPr>
      <w:r w:rsidRPr="009D4752">
        <w:rPr>
          <w:b/>
        </w:rPr>
        <w:t xml:space="preserve">Figura </w:t>
      </w:r>
      <w:r w:rsidR="009D4752" w:rsidRPr="009D4752">
        <w:rPr>
          <w:b/>
        </w:rPr>
        <w:t>24</w:t>
      </w:r>
      <w:r w:rsidRPr="00DE0C72">
        <w:t xml:space="preserve"> – esboço da tela de cadastro de alunos.</w:t>
      </w:r>
    </w:p>
    <w:p w14:paraId="73068457" w14:textId="77777777" w:rsidR="00F72C68" w:rsidRPr="00DE0C72" w:rsidRDefault="00E0645D">
      <w:pPr>
        <w:jc w:val="center"/>
      </w:pPr>
      <w:r w:rsidRPr="00DE0C72">
        <w:rPr>
          <w:noProof/>
        </w:rPr>
        <w:drawing>
          <wp:inline distT="0" distB="0" distL="0" distR="0" wp14:anchorId="5D710568" wp14:editId="53E93F45">
            <wp:extent cx="2592070" cy="3385185"/>
            <wp:effectExtent l="0" t="0" r="0" b="5715"/>
            <wp:docPr id="1859939260"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9260" name="Imagem 1" descr="Interface gráfica do usuário, Texto, Aplicativo&#10;&#10;Descrição gerada automa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602534" cy="3399040"/>
                    </a:xfrm>
                    <a:prstGeom prst="rect">
                      <a:avLst/>
                    </a:prstGeom>
                    <a:noFill/>
                    <a:ln>
                      <a:noFill/>
                    </a:ln>
                  </pic:spPr>
                </pic:pic>
              </a:graphicData>
            </a:graphic>
          </wp:inline>
        </w:drawing>
      </w:r>
    </w:p>
    <w:p w14:paraId="7228471C" w14:textId="77777777" w:rsidR="00F72C68" w:rsidRPr="00DE0C72" w:rsidRDefault="00E0645D">
      <w:pPr>
        <w:jc w:val="center"/>
      </w:pPr>
      <w:r w:rsidRPr="00DE0C72">
        <w:t>Fonte: elaborada pelos autores, 2024.</w:t>
      </w:r>
    </w:p>
    <w:p w14:paraId="40E022BA" w14:textId="77777777" w:rsidR="00F72C68" w:rsidRPr="00DE0C72" w:rsidRDefault="00F72C68">
      <w:pPr>
        <w:jc w:val="center"/>
      </w:pPr>
    </w:p>
    <w:p w14:paraId="48B5145F" w14:textId="77777777" w:rsidR="00F72C68" w:rsidRPr="00DE0C72" w:rsidRDefault="00E0645D">
      <w:pPr>
        <w:pStyle w:val="PargrafodaLista"/>
        <w:numPr>
          <w:ilvl w:val="2"/>
          <w:numId w:val="9"/>
        </w:numPr>
      </w:pPr>
      <w:r w:rsidRPr="00DE0C72">
        <w:t xml:space="preserve">Esboço 3 – Tela principal </w:t>
      </w:r>
    </w:p>
    <w:p w14:paraId="732B3BE8" w14:textId="77777777" w:rsidR="00F72C68" w:rsidRPr="00DE0C72" w:rsidRDefault="00E0645D" w:rsidP="00991BD8">
      <w:pPr>
        <w:ind w:firstLine="709"/>
      </w:pPr>
      <w:r w:rsidRPr="00DE0C72">
        <w:t xml:space="preserve">Principal tela de interação do usuário aluno, onde ele poderá ter acesso à todas as informações necessárias para utilizar. Importante frisar, que está tela vai ser aberta também pelo usuário professor e administradores do sistema. </w:t>
      </w:r>
    </w:p>
    <w:p w14:paraId="5853C5B9" w14:textId="6160C58F" w:rsidR="00F72C68" w:rsidRPr="00DE0C72" w:rsidRDefault="00E0645D">
      <w:pPr>
        <w:jc w:val="center"/>
      </w:pPr>
      <w:r w:rsidRPr="009D4752">
        <w:rPr>
          <w:b/>
        </w:rPr>
        <w:t xml:space="preserve">Figura </w:t>
      </w:r>
      <w:r w:rsidR="009D4752" w:rsidRPr="009D4752">
        <w:rPr>
          <w:b/>
        </w:rPr>
        <w:t>25</w:t>
      </w:r>
      <w:r w:rsidRPr="00DE0C72">
        <w:t xml:space="preserve"> – esboço da tela principal</w:t>
      </w:r>
    </w:p>
    <w:p w14:paraId="62D492FA" w14:textId="77777777" w:rsidR="00F72C68" w:rsidRPr="00DE0C72" w:rsidRDefault="00E0645D">
      <w:pPr>
        <w:jc w:val="center"/>
      </w:pPr>
      <w:r w:rsidRPr="00DE0C72">
        <w:rPr>
          <w:noProof/>
        </w:rPr>
        <w:drawing>
          <wp:inline distT="0" distB="0" distL="0" distR="0" wp14:anchorId="362D27C3" wp14:editId="1B1D1519">
            <wp:extent cx="4671419" cy="2124075"/>
            <wp:effectExtent l="19050" t="19050" r="15240" b="9525"/>
            <wp:docPr id="491817796" name="Imagem 2"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7796" name="Imagem 2" descr="Interface gráfica do usuário, Aplicativo&#10;&#10;Descrição gerada automaticam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706242" cy="2139909"/>
                    </a:xfrm>
                    <a:prstGeom prst="rect">
                      <a:avLst/>
                    </a:prstGeom>
                    <a:noFill/>
                    <a:ln>
                      <a:solidFill>
                        <a:schemeClr val="bg1">
                          <a:lumMod val="50000"/>
                        </a:schemeClr>
                      </a:solidFill>
                    </a:ln>
                  </pic:spPr>
                </pic:pic>
              </a:graphicData>
            </a:graphic>
          </wp:inline>
        </w:drawing>
      </w:r>
    </w:p>
    <w:p w14:paraId="72E3205D" w14:textId="594AA6AD" w:rsidR="00F72C68" w:rsidRPr="00DE0C72" w:rsidRDefault="00E0645D" w:rsidP="009165A6">
      <w:pPr>
        <w:jc w:val="center"/>
      </w:pPr>
      <w:r w:rsidRPr="00DE0C72">
        <w:t>Fonte: elaborada pelos autores, 2024.</w:t>
      </w:r>
    </w:p>
    <w:p w14:paraId="46344ECE" w14:textId="77777777" w:rsidR="00F72C68" w:rsidRPr="00DE0C72" w:rsidRDefault="00E0645D">
      <w:pPr>
        <w:pStyle w:val="PargrafodaLista"/>
        <w:numPr>
          <w:ilvl w:val="2"/>
          <w:numId w:val="9"/>
        </w:numPr>
      </w:pPr>
      <w:r w:rsidRPr="00DE0C72">
        <w:lastRenderedPageBreak/>
        <w:t>Esboço 4 – Tela da área do aluno</w:t>
      </w:r>
    </w:p>
    <w:p w14:paraId="303D0C09" w14:textId="77777777" w:rsidR="00F72C68" w:rsidRPr="00DE0C72" w:rsidRDefault="00E0645D" w:rsidP="00991BD8">
      <w:pPr>
        <w:ind w:firstLine="709"/>
      </w:pPr>
      <w:r w:rsidRPr="00DE0C72">
        <w:t>Tela que apresenta o semestre, notas e faltas no qual o aluno utilizara durante o semestre cursado</w:t>
      </w:r>
    </w:p>
    <w:p w14:paraId="5B75A6FB" w14:textId="7B439F9B" w:rsidR="00F72C68" w:rsidRPr="00DE0C72" w:rsidRDefault="00E0645D">
      <w:pPr>
        <w:jc w:val="center"/>
      </w:pPr>
      <w:r w:rsidRPr="009D4752">
        <w:rPr>
          <w:b/>
        </w:rPr>
        <w:t xml:space="preserve">Figura </w:t>
      </w:r>
      <w:r w:rsidR="009D4752" w:rsidRPr="009D4752">
        <w:rPr>
          <w:b/>
        </w:rPr>
        <w:t>26</w:t>
      </w:r>
      <w:r w:rsidRPr="00DE0C72">
        <w:t xml:space="preserve"> – esboço da tela da área do aluno</w:t>
      </w:r>
    </w:p>
    <w:p w14:paraId="44E85D0A" w14:textId="77777777" w:rsidR="00F72C68" w:rsidRPr="00DE0C72" w:rsidRDefault="00E0645D">
      <w:pPr>
        <w:jc w:val="center"/>
      </w:pPr>
      <w:r w:rsidRPr="00DE0C72">
        <w:rPr>
          <w:noProof/>
        </w:rPr>
        <w:drawing>
          <wp:inline distT="0" distB="0" distL="0" distR="0" wp14:anchorId="2FE7130F" wp14:editId="4ED2E504">
            <wp:extent cx="4595495" cy="2709545"/>
            <wp:effectExtent l="19050" t="19050" r="14605" b="14605"/>
            <wp:docPr id="764438792" name="Imagem 3" descr="Uma imagem contend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8792" name="Imagem 3" descr="Uma imagem contendo Word&#10;&#10;Descrição gerada automa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5600" cy="2715538"/>
                    </a:xfrm>
                    <a:prstGeom prst="rect">
                      <a:avLst/>
                    </a:prstGeom>
                    <a:noFill/>
                    <a:ln>
                      <a:solidFill>
                        <a:schemeClr val="bg1">
                          <a:lumMod val="50000"/>
                        </a:schemeClr>
                      </a:solidFill>
                    </a:ln>
                  </pic:spPr>
                </pic:pic>
              </a:graphicData>
            </a:graphic>
          </wp:inline>
        </w:drawing>
      </w:r>
    </w:p>
    <w:p w14:paraId="1F29432A" w14:textId="62E973FD" w:rsidR="00F72C68" w:rsidRPr="00DE0C72" w:rsidRDefault="00E0645D" w:rsidP="009165A6">
      <w:pPr>
        <w:jc w:val="center"/>
      </w:pPr>
      <w:r w:rsidRPr="00DE0C72">
        <w:t>Fonte: elaborada pelos autores, 2024.</w:t>
      </w:r>
    </w:p>
    <w:p w14:paraId="51D4D9A2" w14:textId="77777777" w:rsidR="00F72C68" w:rsidRPr="00DE0C72" w:rsidRDefault="00F72C68">
      <w:pPr>
        <w:pStyle w:val="PargrafodaLista"/>
        <w:ind w:left="720" w:firstLine="0"/>
        <w:jc w:val="center"/>
      </w:pPr>
    </w:p>
    <w:p w14:paraId="31039388" w14:textId="77777777" w:rsidR="00F72C68" w:rsidRPr="00DE0C72" w:rsidRDefault="00E0645D">
      <w:pPr>
        <w:pStyle w:val="Ttulo2"/>
        <w:numPr>
          <w:ilvl w:val="1"/>
          <w:numId w:val="9"/>
        </w:numPr>
        <w:ind w:left="426"/>
      </w:pPr>
      <w:bookmarkStart w:id="48" w:name="_Toc49414961"/>
      <w:r w:rsidRPr="00DE0C72">
        <w:t>Protótipos de tela</w:t>
      </w:r>
      <w:bookmarkEnd w:id="48"/>
      <w:r w:rsidRPr="00DE0C72">
        <w:t xml:space="preserve"> </w:t>
      </w:r>
    </w:p>
    <w:p w14:paraId="713F8F36" w14:textId="77777777" w:rsidR="00F72C68" w:rsidRPr="00DE0C72" w:rsidRDefault="00F72C68">
      <w:pPr>
        <w:pStyle w:val="PargrafodaLista"/>
        <w:ind w:left="360" w:firstLine="0"/>
      </w:pPr>
    </w:p>
    <w:p w14:paraId="5C5EF3DB" w14:textId="77777777" w:rsidR="00F72C68" w:rsidRPr="00DE0C72" w:rsidRDefault="00E0645D" w:rsidP="00991BD8">
      <w:pPr>
        <w:ind w:firstLine="567"/>
      </w:pPr>
      <w:r w:rsidRPr="00DE0C72">
        <w:t>Protótipos são versões rápidas e simplificadas do projeto, que proporcionam experimentações e testes para a validação das funcionalidades do sistema.</w:t>
      </w:r>
    </w:p>
    <w:p w14:paraId="7B434B86" w14:textId="77777777" w:rsidR="00F72C68" w:rsidRPr="00DE0C72" w:rsidRDefault="00F72C68">
      <w:pPr>
        <w:ind w:firstLine="0"/>
      </w:pPr>
    </w:p>
    <w:p w14:paraId="48436F29" w14:textId="77777777" w:rsidR="00F72C68" w:rsidRPr="00DE0C72" w:rsidRDefault="00F72C68">
      <w:pPr>
        <w:ind w:firstLine="0"/>
      </w:pPr>
    </w:p>
    <w:p w14:paraId="33B4CEEE" w14:textId="77777777" w:rsidR="00F72C68" w:rsidRPr="00DE0C72" w:rsidRDefault="00E0645D">
      <w:pPr>
        <w:pStyle w:val="PargrafodaLista"/>
        <w:numPr>
          <w:ilvl w:val="2"/>
          <w:numId w:val="9"/>
        </w:numPr>
      </w:pPr>
      <w:r w:rsidRPr="00DE0C72">
        <w:t>Protótipo 1 – Tela de login</w:t>
      </w:r>
    </w:p>
    <w:p w14:paraId="135C0C4D" w14:textId="77777777" w:rsidR="00F72C68" w:rsidRPr="00DE0C72" w:rsidRDefault="00E0645D" w:rsidP="00991BD8">
      <w:pPr>
        <w:ind w:firstLine="567"/>
      </w:pPr>
      <w:r w:rsidRPr="00DE0C72">
        <w:t xml:space="preserve">Nesta tela, temos a interação do usuário, onde </w:t>
      </w:r>
      <w:proofErr w:type="gramStart"/>
      <w:r w:rsidRPr="00DE0C72">
        <w:t>o mesmo</w:t>
      </w:r>
      <w:proofErr w:type="gramEnd"/>
      <w:r w:rsidRPr="00DE0C72">
        <w:t xml:space="preserve"> colocará os seus dados de e-mail e senha, para assim, iniciar seu acesso ao sistema, para uma interação completa.</w:t>
      </w:r>
    </w:p>
    <w:p w14:paraId="55FA0E21" w14:textId="77777777" w:rsidR="00F72C68" w:rsidRDefault="00F72C68" w:rsidP="00991BD8">
      <w:pPr>
        <w:ind w:firstLine="0"/>
      </w:pPr>
    </w:p>
    <w:p w14:paraId="57540730" w14:textId="77777777" w:rsidR="009165A6" w:rsidRDefault="009165A6" w:rsidP="00991BD8">
      <w:pPr>
        <w:ind w:firstLine="0"/>
      </w:pPr>
    </w:p>
    <w:p w14:paraId="3D3D1DF1" w14:textId="77777777" w:rsidR="009165A6" w:rsidRDefault="009165A6" w:rsidP="00991BD8">
      <w:pPr>
        <w:ind w:firstLine="0"/>
      </w:pPr>
    </w:p>
    <w:p w14:paraId="152B4291" w14:textId="77777777" w:rsidR="009165A6" w:rsidRDefault="009165A6" w:rsidP="00991BD8">
      <w:pPr>
        <w:ind w:firstLine="0"/>
      </w:pPr>
    </w:p>
    <w:p w14:paraId="6000ED2F" w14:textId="77777777" w:rsidR="009165A6" w:rsidRDefault="009165A6" w:rsidP="00991BD8">
      <w:pPr>
        <w:ind w:firstLine="0"/>
      </w:pPr>
    </w:p>
    <w:p w14:paraId="48A703A9" w14:textId="77777777" w:rsidR="009165A6" w:rsidRDefault="009165A6" w:rsidP="00991BD8">
      <w:pPr>
        <w:ind w:firstLine="0"/>
      </w:pPr>
    </w:p>
    <w:p w14:paraId="39DD6DBE" w14:textId="77777777" w:rsidR="009165A6" w:rsidRDefault="009165A6" w:rsidP="00991BD8">
      <w:pPr>
        <w:ind w:firstLine="0"/>
      </w:pPr>
    </w:p>
    <w:p w14:paraId="565A12D6" w14:textId="77777777" w:rsidR="009165A6" w:rsidRDefault="009165A6" w:rsidP="00991BD8">
      <w:pPr>
        <w:ind w:firstLine="0"/>
      </w:pPr>
    </w:p>
    <w:p w14:paraId="608F18D5" w14:textId="77777777" w:rsidR="009165A6" w:rsidRPr="00DE0C72" w:rsidRDefault="009165A6" w:rsidP="00991BD8">
      <w:pPr>
        <w:ind w:firstLine="0"/>
      </w:pPr>
    </w:p>
    <w:p w14:paraId="4F6EF573" w14:textId="37CD8F23" w:rsidR="00F72C68" w:rsidRPr="00DE0C72" w:rsidRDefault="00E0645D">
      <w:pPr>
        <w:jc w:val="center"/>
      </w:pPr>
      <w:r w:rsidRPr="009D4752">
        <w:rPr>
          <w:b/>
        </w:rPr>
        <w:lastRenderedPageBreak/>
        <w:t xml:space="preserve">Figura </w:t>
      </w:r>
      <w:r w:rsidR="009D4752" w:rsidRPr="009D4752">
        <w:rPr>
          <w:b/>
        </w:rPr>
        <w:t>27</w:t>
      </w:r>
      <w:r w:rsidRPr="00DE0C72">
        <w:t xml:space="preserve"> – Protótipo da tela da área do aluno</w:t>
      </w:r>
    </w:p>
    <w:p w14:paraId="69B1C3E1" w14:textId="77777777" w:rsidR="00F72C68" w:rsidRPr="00DE0C72" w:rsidRDefault="00E0645D">
      <w:pPr>
        <w:jc w:val="center"/>
      </w:pPr>
      <w:r w:rsidRPr="00DE0C72">
        <w:rPr>
          <w:noProof/>
        </w:rPr>
        <w:drawing>
          <wp:inline distT="0" distB="0" distL="0" distR="0" wp14:anchorId="0BA897A2" wp14:editId="5DCDD8C6">
            <wp:extent cx="3857625" cy="2410460"/>
            <wp:effectExtent l="0" t="0" r="0" b="8890"/>
            <wp:docPr id="396826813" name="Imagem 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6813" name="Imagem 3" descr="Interface gráfica do usuário, Aplicativo&#10;&#10;Descrição gerada automa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864377" cy="2415236"/>
                    </a:xfrm>
                    <a:prstGeom prst="rect">
                      <a:avLst/>
                    </a:prstGeom>
                    <a:noFill/>
                    <a:ln>
                      <a:noFill/>
                    </a:ln>
                  </pic:spPr>
                </pic:pic>
              </a:graphicData>
            </a:graphic>
          </wp:inline>
        </w:drawing>
      </w:r>
    </w:p>
    <w:p w14:paraId="6EB1BE2E" w14:textId="77777777" w:rsidR="00F72C68" w:rsidRPr="00DE0C72" w:rsidRDefault="00E0645D">
      <w:pPr>
        <w:jc w:val="center"/>
      </w:pPr>
      <w:r w:rsidRPr="00DE0C72">
        <w:t>Fonte: elaborada pelos autores, 2024.</w:t>
      </w:r>
    </w:p>
    <w:p w14:paraId="1BC1F2CA" w14:textId="77777777" w:rsidR="00F72C68" w:rsidRPr="00DE0C72" w:rsidRDefault="00F72C68">
      <w:pPr>
        <w:jc w:val="center"/>
      </w:pPr>
    </w:p>
    <w:p w14:paraId="719DBAF9" w14:textId="77777777" w:rsidR="00F72C68" w:rsidRPr="00DE0C72" w:rsidRDefault="00E0645D">
      <w:pPr>
        <w:pStyle w:val="PargrafodaLista"/>
        <w:numPr>
          <w:ilvl w:val="2"/>
          <w:numId w:val="9"/>
        </w:numPr>
      </w:pPr>
      <w:r w:rsidRPr="00DE0C72">
        <w:t>Protótipo 2 – Tela de cadastro de aluno</w:t>
      </w:r>
    </w:p>
    <w:p w14:paraId="742C591F" w14:textId="77777777" w:rsidR="00F72C68" w:rsidRPr="00DE0C72" w:rsidRDefault="00E0645D" w:rsidP="00991BD8">
      <w:pPr>
        <w:ind w:firstLine="709"/>
      </w:pPr>
      <w:r w:rsidRPr="00DE0C72">
        <w:t>Tela de primeiro acesso do aluno, no qual o mesmo, informará o seu nome completo, CPF, data de nascimento, CEP, Telefone, para cadastrar e ser armazenado no sistema do aluno, onde estas informações vão ser salvas para uso durante o curso.</w:t>
      </w:r>
    </w:p>
    <w:p w14:paraId="2DE02C21" w14:textId="77777777" w:rsidR="00F72C68" w:rsidRPr="00DE0C72" w:rsidRDefault="00F72C68">
      <w:pPr>
        <w:pStyle w:val="PargrafodaLista"/>
        <w:ind w:left="360" w:firstLine="0"/>
      </w:pPr>
    </w:p>
    <w:p w14:paraId="42E3C8D6" w14:textId="69857D81" w:rsidR="00F72C68" w:rsidRPr="00DE0C72" w:rsidRDefault="00E0645D">
      <w:pPr>
        <w:jc w:val="center"/>
      </w:pPr>
      <w:r w:rsidRPr="009D4752">
        <w:rPr>
          <w:b/>
        </w:rPr>
        <w:t xml:space="preserve">Figura </w:t>
      </w:r>
      <w:r w:rsidR="009D4752" w:rsidRPr="009D4752">
        <w:rPr>
          <w:b/>
        </w:rPr>
        <w:t>28</w:t>
      </w:r>
      <w:r w:rsidRPr="00DE0C72">
        <w:t xml:space="preserve"> – Protótipo da tela cadastro de aluno</w:t>
      </w:r>
    </w:p>
    <w:p w14:paraId="6926F7C2" w14:textId="77777777" w:rsidR="00F72C68" w:rsidRPr="00DE0C72" w:rsidRDefault="00E0645D">
      <w:pPr>
        <w:jc w:val="center"/>
      </w:pPr>
      <w:r w:rsidRPr="00DE0C72">
        <w:rPr>
          <w:noProof/>
        </w:rPr>
        <w:drawing>
          <wp:inline distT="0" distB="0" distL="0" distR="0" wp14:anchorId="3D02033D" wp14:editId="114316CD">
            <wp:extent cx="3810000" cy="2381250"/>
            <wp:effectExtent l="0" t="0" r="0" b="0"/>
            <wp:docPr id="1287105830" name="Imagem 5"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5830" name="Imagem 5" descr="Interface gráfica do usuário, Aplicativo&#10;&#10;Descrição gerada automa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818323" cy="2386452"/>
                    </a:xfrm>
                    <a:prstGeom prst="rect">
                      <a:avLst/>
                    </a:prstGeom>
                    <a:noFill/>
                    <a:ln>
                      <a:noFill/>
                    </a:ln>
                  </pic:spPr>
                </pic:pic>
              </a:graphicData>
            </a:graphic>
          </wp:inline>
        </w:drawing>
      </w:r>
    </w:p>
    <w:p w14:paraId="379C7FE0" w14:textId="77777777" w:rsidR="00F72C68" w:rsidRPr="00DE0C72" w:rsidRDefault="00E0645D">
      <w:pPr>
        <w:jc w:val="center"/>
      </w:pPr>
      <w:r w:rsidRPr="00DE0C72">
        <w:t>Fonte: elaborada pelos autores, 2024.</w:t>
      </w:r>
    </w:p>
    <w:p w14:paraId="706211DE" w14:textId="77777777" w:rsidR="00F72C68" w:rsidRPr="00DE0C72" w:rsidRDefault="00F72C68">
      <w:pPr>
        <w:jc w:val="center"/>
      </w:pPr>
    </w:p>
    <w:p w14:paraId="40E8ED48" w14:textId="77777777" w:rsidR="00F72C68" w:rsidRPr="00DE0C72" w:rsidRDefault="00E0645D">
      <w:pPr>
        <w:pStyle w:val="PargrafodaLista"/>
        <w:numPr>
          <w:ilvl w:val="2"/>
          <w:numId w:val="9"/>
        </w:numPr>
      </w:pPr>
      <w:r w:rsidRPr="00DE0C72">
        <w:t xml:space="preserve">Protótipo 3 – Tela principal </w:t>
      </w:r>
    </w:p>
    <w:p w14:paraId="1420C0BE" w14:textId="77777777" w:rsidR="00F72C68" w:rsidRPr="00DE0C72" w:rsidRDefault="00E0645D" w:rsidP="00991BD8">
      <w:pPr>
        <w:ind w:firstLine="709"/>
      </w:pPr>
      <w:r w:rsidRPr="00DE0C72">
        <w:t>Principal tela de interação do usuário aluno, onde ele poderá ter acesso à todas as informações necessárias para utilizar. Importante frisar, que está tela vai ser aberta também pelo usuário professor e administradores do sistema.</w:t>
      </w:r>
    </w:p>
    <w:p w14:paraId="52666DFA" w14:textId="68FC4D9E" w:rsidR="00F72C68" w:rsidRPr="00DE0C72" w:rsidRDefault="00E0645D">
      <w:pPr>
        <w:jc w:val="center"/>
      </w:pPr>
      <w:r w:rsidRPr="009D4752">
        <w:rPr>
          <w:b/>
        </w:rPr>
        <w:lastRenderedPageBreak/>
        <w:t xml:space="preserve">Figura </w:t>
      </w:r>
      <w:r w:rsidR="009D4752" w:rsidRPr="009D4752">
        <w:rPr>
          <w:b/>
        </w:rPr>
        <w:t>29</w:t>
      </w:r>
      <w:r w:rsidRPr="00DE0C72">
        <w:t xml:space="preserve"> – Protótipo da tela principal</w:t>
      </w:r>
    </w:p>
    <w:p w14:paraId="2AC2C126" w14:textId="77777777" w:rsidR="00F72C68" w:rsidRPr="00DE0C72" w:rsidRDefault="00E0645D">
      <w:pPr>
        <w:jc w:val="center"/>
      </w:pPr>
      <w:r w:rsidRPr="00DE0C72">
        <w:rPr>
          <w:noProof/>
        </w:rPr>
        <w:drawing>
          <wp:inline distT="0" distB="0" distL="0" distR="0" wp14:anchorId="55CE6F91" wp14:editId="6B9AF73F">
            <wp:extent cx="3933825" cy="2458085"/>
            <wp:effectExtent l="0" t="0" r="0" b="0"/>
            <wp:docPr id="330995704" name="Imagem 2"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5704" name="Imagem 2" descr="Uma imagem contendo Interface gráfica do usuário&#10;&#10;Descrição gerada automaticamen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944235" cy="2465147"/>
                    </a:xfrm>
                    <a:prstGeom prst="rect">
                      <a:avLst/>
                    </a:prstGeom>
                    <a:noFill/>
                    <a:ln>
                      <a:noFill/>
                    </a:ln>
                  </pic:spPr>
                </pic:pic>
              </a:graphicData>
            </a:graphic>
          </wp:inline>
        </w:drawing>
      </w:r>
    </w:p>
    <w:p w14:paraId="3E95F62C" w14:textId="77777777" w:rsidR="00F72C68" w:rsidRPr="00DE0C72" w:rsidRDefault="00E0645D">
      <w:pPr>
        <w:jc w:val="center"/>
      </w:pPr>
      <w:r w:rsidRPr="00DE0C72">
        <w:t>Fonte: elaborada pelos autores, 2024.</w:t>
      </w:r>
    </w:p>
    <w:p w14:paraId="10B27D49" w14:textId="77777777" w:rsidR="00F72C68" w:rsidRPr="00DE0C72" w:rsidRDefault="00F72C68">
      <w:pPr>
        <w:jc w:val="center"/>
      </w:pPr>
    </w:p>
    <w:p w14:paraId="4297BE25" w14:textId="77777777" w:rsidR="00F72C68" w:rsidRPr="00DE0C72" w:rsidRDefault="00E0645D">
      <w:pPr>
        <w:pStyle w:val="PargrafodaLista"/>
        <w:numPr>
          <w:ilvl w:val="2"/>
          <w:numId w:val="9"/>
        </w:numPr>
      </w:pPr>
      <w:r w:rsidRPr="00DE0C72">
        <w:t xml:space="preserve">Protótipo 4 – Tela da área do aluno </w:t>
      </w:r>
    </w:p>
    <w:p w14:paraId="31C7D801" w14:textId="77777777" w:rsidR="00F72C68" w:rsidRPr="00DE0C72" w:rsidRDefault="00E0645D" w:rsidP="00991BD8">
      <w:pPr>
        <w:ind w:firstLine="709"/>
      </w:pPr>
      <w:r w:rsidRPr="00DE0C72">
        <w:t>Tela que apresenta o semestre, notas e faltas no qual o aluno utilizara durante o semestre cursado, tanto com as informações salvas.</w:t>
      </w:r>
    </w:p>
    <w:p w14:paraId="29A2A39A" w14:textId="431A928D" w:rsidR="00F72C68" w:rsidRPr="00DE0C72" w:rsidRDefault="00E0645D">
      <w:pPr>
        <w:jc w:val="center"/>
      </w:pPr>
      <w:r w:rsidRPr="009D4752">
        <w:rPr>
          <w:b/>
        </w:rPr>
        <w:t xml:space="preserve">Figura </w:t>
      </w:r>
      <w:r w:rsidR="009D4752" w:rsidRPr="009D4752">
        <w:rPr>
          <w:b/>
        </w:rPr>
        <w:t>30</w:t>
      </w:r>
      <w:r w:rsidRPr="00DE0C72">
        <w:t xml:space="preserve"> – Protótipo do menu principal</w:t>
      </w:r>
    </w:p>
    <w:p w14:paraId="3EA3E5B3" w14:textId="77777777" w:rsidR="00F72C68" w:rsidRPr="00DE0C72" w:rsidRDefault="00E0645D">
      <w:pPr>
        <w:jc w:val="center"/>
      </w:pPr>
      <w:r w:rsidRPr="00DE0C72">
        <w:rPr>
          <w:noProof/>
        </w:rPr>
        <w:drawing>
          <wp:inline distT="0" distB="0" distL="0" distR="0" wp14:anchorId="330C2978" wp14:editId="35D30025">
            <wp:extent cx="4143375" cy="2589530"/>
            <wp:effectExtent l="0" t="0" r="0" b="1270"/>
            <wp:docPr id="204304855" name="Imagem 1" descr="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4855" name="Imagem 1" descr="Tabela&#10;&#10;Descrição gerada automaticamente com confiança médi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162811" cy="2602217"/>
                    </a:xfrm>
                    <a:prstGeom prst="rect">
                      <a:avLst/>
                    </a:prstGeom>
                    <a:noFill/>
                    <a:ln>
                      <a:noFill/>
                    </a:ln>
                  </pic:spPr>
                </pic:pic>
              </a:graphicData>
            </a:graphic>
          </wp:inline>
        </w:drawing>
      </w:r>
    </w:p>
    <w:p w14:paraId="5F6B07EF" w14:textId="77777777" w:rsidR="00F72C68" w:rsidRPr="00DE0C72" w:rsidRDefault="00E0645D">
      <w:pPr>
        <w:jc w:val="center"/>
      </w:pPr>
      <w:r w:rsidRPr="00DE0C72">
        <w:t>Fonte: elaborada pelos autores, 2024.</w:t>
      </w:r>
    </w:p>
    <w:p w14:paraId="322B0B80" w14:textId="77777777" w:rsidR="00F72C68" w:rsidRPr="00DE0C72" w:rsidRDefault="00F72C68">
      <w:pPr>
        <w:ind w:firstLine="0"/>
      </w:pPr>
    </w:p>
    <w:p w14:paraId="114006E0" w14:textId="77777777" w:rsidR="00F72C68" w:rsidRPr="00DE0C72" w:rsidRDefault="00F72C68">
      <w:pPr>
        <w:ind w:firstLine="0"/>
      </w:pPr>
    </w:p>
    <w:p w14:paraId="4B1AD985" w14:textId="77777777" w:rsidR="00F72C68" w:rsidRPr="00DE0C72" w:rsidRDefault="00E0645D">
      <w:pPr>
        <w:pStyle w:val="01-Titulo1"/>
        <w:ind w:left="426"/>
      </w:pPr>
      <w:bookmarkStart w:id="49" w:name="_Toc202096614"/>
      <w:r w:rsidRPr="00DE0C72">
        <w:lastRenderedPageBreak/>
        <w:t>BANCO DE DADOS</w:t>
      </w:r>
      <w:bookmarkEnd w:id="49"/>
    </w:p>
    <w:p w14:paraId="7C7EF0C7" w14:textId="5A903829" w:rsidR="00975BDC" w:rsidRDefault="00975BDC" w:rsidP="00975BDC">
      <w:pPr>
        <w:pStyle w:val="02-Titulo2"/>
      </w:pPr>
    </w:p>
    <w:p w14:paraId="7450D310" w14:textId="30DDB352" w:rsidR="00F72C68" w:rsidRDefault="00975BDC" w:rsidP="00975BDC">
      <w:pPr>
        <w:ind w:firstLine="709"/>
      </w:pPr>
      <w:r>
        <w:t xml:space="preserve"> O banco deste projeto, é relacionado para o projeto de um curso, com disciplinas, nos quais os usuários é uma entidade genérica, sendo assim, aluno, secretária e professor entidades de nível inferior.</w:t>
      </w:r>
      <w:r w:rsidR="00F63060">
        <w:t xml:space="preserve"> Na Figura 31 é ilustrado o MER (</w:t>
      </w:r>
      <w:r w:rsidR="00F63060" w:rsidRPr="00F63060">
        <w:t>Mapeamento de Entidade Relacionamento</w:t>
      </w:r>
      <w:r w:rsidR="00F63060">
        <w:t>).</w:t>
      </w:r>
    </w:p>
    <w:p w14:paraId="0B635BC4" w14:textId="77777777" w:rsidR="00975BDC" w:rsidRPr="00DE0C72" w:rsidRDefault="00975BDC" w:rsidP="00975BDC">
      <w:pPr>
        <w:ind w:firstLine="709"/>
      </w:pPr>
    </w:p>
    <w:p w14:paraId="024A8458" w14:textId="3A5CB774" w:rsidR="009D4752" w:rsidRPr="009D4752" w:rsidRDefault="009D4752" w:rsidP="009D4752">
      <w:pPr>
        <w:pStyle w:val="Legenda"/>
        <w:rPr>
          <w:szCs w:val="24"/>
        </w:rPr>
      </w:pPr>
      <w:bookmarkStart w:id="50" w:name="_Toc320011802"/>
      <w:r w:rsidRPr="00DE0C72">
        <w:t xml:space="preserve">Figura </w:t>
      </w:r>
      <w:r>
        <w:t>31</w:t>
      </w:r>
      <w:r w:rsidRPr="00DE0C72">
        <w:t xml:space="preserve"> – </w:t>
      </w:r>
      <w:r w:rsidRPr="00DE0C72">
        <w:rPr>
          <w:b w:val="0"/>
        </w:rPr>
        <w:t xml:space="preserve">Mapeamento </w:t>
      </w:r>
      <w:r w:rsidR="00F63060">
        <w:rPr>
          <w:b w:val="0"/>
        </w:rPr>
        <w:t xml:space="preserve">de Entidade </w:t>
      </w:r>
      <w:r w:rsidRPr="00DE0C72">
        <w:rPr>
          <w:b w:val="0"/>
        </w:rPr>
        <w:t>Relacion</w:t>
      </w:r>
      <w:bookmarkEnd w:id="50"/>
      <w:r w:rsidR="00F63060">
        <w:rPr>
          <w:b w:val="0"/>
        </w:rPr>
        <w:t>amento</w:t>
      </w:r>
    </w:p>
    <w:p w14:paraId="02D2B1C7" w14:textId="7B5E14AE" w:rsidR="00F72C68" w:rsidRPr="00DE0C72" w:rsidRDefault="00975BDC" w:rsidP="009D4752">
      <w:pPr>
        <w:pStyle w:val="02-Titulo2"/>
        <w:jc w:val="center"/>
        <w:rPr>
          <w:i/>
          <w:iCs/>
          <w:color w:val="365F91"/>
        </w:rPr>
      </w:pPr>
      <w:bookmarkStart w:id="51" w:name="_Toc201829605"/>
      <w:bookmarkStart w:id="52" w:name="_Toc202096615"/>
      <w:r>
        <w:rPr>
          <w:noProof/>
        </w:rPr>
        <w:drawing>
          <wp:inline distT="0" distB="0" distL="0" distR="0" wp14:anchorId="1E775063" wp14:editId="6253A893">
            <wp:extent cx="3705225" cy="4352925"/>
            <wp:effectExtent l="0" t="0" r="9525" b="9525"/>
            <wp:docPr id="1938193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93288" name=""/>
                    <pic:cNvPicPr/>
                  </pic:nvPicPr>
                  <pic:blipFill>
                    <a:blip r:embed="rId48"/>
                    <a:stretch>
                      <a:fillRect/>
                    </a:stretch>
                  </pic:blipFill>
                  <pic:spPr>
                    <a:xfrm>
                      <a:off x="0" y="0"/>
                      <a:ext cx="3705225" cy="4352925"/>
                    </a:xfrm>
                    <a:prstGeom prst="rect">
                      <a:avLst/>
                    </a:prstGeom>
                  </pic:spPr>
                </pic:pic>
              </a:graphicData>
            </a:graphic>
          </wp:inline>
        </w:drawing>
      </w:r>
      <w:bookmarkEnd w:id="51"/>
      <w:bookmarkEnd w:id="52"/>
    </w:p>
    <w:p w14:paraId="539819AB" w14:textId="77777777" w:rsidR="009D4752" w:rsidRDefault="009D4752" w:rsidP="009D4752">
      <w:pPr>
        <w:spacing w:line="240" w:lineRule="auto"/>
        <w:ind w:firstLine="0"/>
        <w:jc w:val="center"/>
      </w:pPr>
      <w:r w:rsidRPr="00DE0C72">
        <w:t xml:space="preserve">Fonte: </w:t>
      </w:r>
      <w:r w:rsidRPr="00BF57CB">
        <w:t>elaborado pelos autores, 2025.</w:t>
      </w:r>
    </w:p>
    <w:p w14:paraId="40AC346E" w14:textId="77777777" w:rsidR="009D4752" w:rsidRDefault="009D4752" w:rsidP="009D4752">
      <w:pPr>
        <w:spacing w:line="240" w:lineRule="auto"/>
        <w:ind w:firstLine="0"/>
        <w:jc w:val="center"/>
      </w:pPr>
    </w:p>
    <w:p w14:paraId="63F28C17" w14:textId="71FD723E" w:rsidR="00F72C68" w:rsidRPr="00DE0C72" w:rsidRDefault="00E0645D" w:rsidP="00F63060">
      <w:pPr>
        <w:pStyle w:val="01-Titulo1"/>
        <w:ind w:left="426"/>
      </w:pPr>
      <w:bookmarkStart w:id="53" w:name="_Toc202096616"/>
      <w:r w:rsidRPr="00DE0C72">
        <w:lastRenderedPageBreak/>
        <w:t>PROGRAMAÇÃO Web</w:t>
      </w:r>
      <w:bookmarkEnd w:id="53"/>
    </w:p>
    <w:p w14:paraId="6AF5389A" w14:textId="73F4D9E9" w:rsidR="00F72C68" w:rsidRPr="00F63060" w:rsidRDefault="00F63060">
      <w:pPr>
        <w:pStyle w:val="Pargrafo"/>
        <w:rPr>
          <w:color w:val="1F497D" w:themeColor="text2"/>
        </w:rPr>
      </w:pPr>
      <w:r w:rsidRPr="00F63060">
        <w:t>O sistema de WE</w:t>
      </w:r>
      <w:r>
        <w:t xml:space="preserve">B </w:t>
      </w:r>
      <w:r w:rsidR="0035749A">
        <w:t xml:space="preserve">foi pensado para facilitar a utilização do usuário, no qual é intuitivo e de fácil leitura, visto que o sistema vai ser utilizado por pessoas de idade avançada. As telas apresentadas, demonstram todos os cenários permitindo </w:t>
      </w:r>
      <w:proofErr w:type="gramStart"/>
      <w:r w:rsidR="0035749A">
        <w:t>à</w:t>
      </w:r>
      <w:proofErr w:type="gramEnd"/>
      <w:r w:rsidR="0035749A">
        <w:t xml:space="preserve"> todos </w:t>
      </w:r>
      <w:r w:rsidR="002B490C">
        <w:t>o</w:t>
      </w:r>
      <w:r w:rsidR="0035749A">
        <w:t xml:space="preserve">s atores utilizarem o sistema.  A escolha para código foi a linguagem </w:t>
      </w:r>
      <w:proofErr w:type="spellStart"/>
      <w:r w:rsidR="0035749A">
        <w:t>JavaWeb</w:t>
      </w:r>
      <w:proofErr w:type="spellEnd"/>
      <w:r w:rsidR="0035749A">
        <w:t xml:space="preserve"> e </w:t>
      </w:r>
      <w:r w:rsidR="002B490C">
        <w:t xml:space="preserve">a parte da interface foi usado o </w:t>
      </w:r>
      <w:r w:rsidR="002B490C" w:rsidRPr="002B490C">
        <w:t xml:space="preserve">framework </w:t>
      </w:r>
      <w:proofErr w:type="spellStart"/>
      <w:r w:rsidR="0035749A" w:rsidRPr="0035749A">
        <w:t>BootStrap</w:t>
      </w:r>
      <w:proofErr w:type="spellEnd"/>
      <w:r w:rsidR="0035749A">
        <w:t>.</w:t>
      </w:r>
    </w:p>
    <w:p w14:paraId="6FC199C9" w14:textId="77777777" w:rsidR="00F63060" w:rsidRDefault="00F63060">
      <w:pPr>
        <w:pStyle w:val="Pargrafo"/>
        <w:rPr>
          <w:i/>
          <w:color w:val="1F497D" w:themeColor="text2"/>
        </w:rPr>
      </w:pPr>
    </w:p>
    <w:p w14:paraId="4FA81001" w14:textId="22191EB4" w:rsidR="00F63060" w:rsidRDefault="00F63060" w:rsidP="00F63060">
      <w:pPr>
        <w:ind w:firstLine="0"/>
        <w:jc w:val="center"/>
      </w:pPr>
      <w:r w:rsidRPr="00DE0C72">
        <w:rPr>
          <w:b/>
        </w:rPr>
        <w:t xml:space="preserve">Figura </w:t>
      </w:r>
      <w:r>
        <w:rPr>
          <w:b/>
        </w:rPr>
        <w:t>32</w:t>
      </w:r>
      <w:r w:rsidRPr="00DE0C72">
        <w:t xml:space="preserve"> — </w:t>
      </w:r>
      <w:r>
        <w:t>Tela principal</w:t>
      </w:r>
    </w:p>
    <w:p w14:paraId="7D7AD226" w14:textId="21D5C043" w:rsidR="00F63060" w:rsidRDefault="00F63060" w:rsidP="00F63060">
      <w:pPr>
        <w:spacing w:line="240" w:lineRule="auto"/>
        <w:ind w:firstLine="0"/>
        <w:jc w:val="center"/>
      </w:pPr>
      <w:r w:rsidRPr="009D4752">
        <w:rPr>
          <w:i/>
          <w:noProof/>
          <w:color w:val="1F497D" w:themeColor="text2"/>
        </w:rPr>
        <w:drawing>
          <wp:inline distT="0" distB="0" distL="0" distR="0" wp14:anchorId="203D981E" wp14:editId="014E67D9">
            <wp:extent cx="5760720" cy="312039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120390"/>
                    </a:xfrm>
                    <a:prstGeom prst="rect">
                      <a:avLst/>
                    </a:prstGeom>
                  </pic:spPr>
                </pic:pic>
              </a:graphicData>
            </a:graphic>
          </wp:inline>
        </w:drawing>
      </w:r>
      <w:r w:rsidRPr="00DE0C72">
        <w:t xml:space="preserve">Fonte: </w:t>
      </w:r>
      <w:r w:rsidRPr="00BF57CB">
        <w:t>elaborado pelos autores, 2025.</w:t>
      </w:r>
    </w:p>
    <w:p w14:paraId="3B44D4E5" w14:textId="5AA81C5F" w:rsidR="009D4752" w:rsidRDefault="009D4752" w:rsidP="009D4752">
      <w:pPr>
        <w:pStyle w:val="Pargrafo"/>
        <w:ind w:firstLine="0"/>
        <w:rPr>
          <w:i/>
          <w:color w:val="1F497D" w:themeColor="text2"/>
        </w:rPr>
      </w:pPr>
    </w:p>
    <w:p w14:paraId="37F2A7A8" w14:textId="235BC1F8" w:rsidR="00F63060" w:rsidRDefault="00F63060" w:rsidP="00F63060">
      <w:pPr>
        <w:ind w:firstLine="0"/>
        <w:jc w:val="center"/>
      </w:pPr>
      <w:r w:rsidRPr="00DE0C72">
        <w:rPr>
          <w:b/>
        </w:rPr>
        <w:t xml:space="preserve">Figura </w:t>
      </w:r>
      <w:r>
        <w:rPr>
          <w:b/>
        </w:rPr>
        <w:t>33</w:t>
      </w:r>
      <w:r w:rsidRPr="00DE0C72">
        <w:t xml:space="preserve"> — </w:t>
      </w:r>
      <w:r>
        <w:t>Tela de cadastro do tipo pessoa</w:t>
      </w:r>
    </w:p>
    <w:p w14:paraId="731697DE" w14:textId="7FC2879C" w:rsidR="00F63060" w:rsidRDefault="00F63060" w:rsidP="00F63060">
      <w:pPr>
        <w:spacing w:line="240" w:lineRule="auto"/>
        <w:ind w:firstLine="0"/>
        <w:jc w:val="center"/>
      </w:pPr>
      <w:r w:rsidRPr="009D4752">
        <w:rPr>
          <w:i/>
          <w:noProof/>
          <w:color w:val="1F497D" w:themeColor="text2"/>
        </w:rPr>
        <w:drawing>
          <wp:inline distT="0" distB="0" distL="0" distR="0" wp14:anchorId="64D95731" wp14:editId="3A20AA6F">
            <wp:extent cx="5760720" cy="3120390"/>
            <wp:effectExtent l="0" t="0" r="0"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120390"/>
                    </a:xfrm>
                    <a:prstGeom prst="rect">
                      <a:avLst/>
                    </a:prstGeom>
                  </pic:spPr>
                </pic:pic>
              </a:graphicData>
            </a:graphic>
          </wp:inline>
        </w:drawing>
      </w:r>
      <w:r w:rsidRPr="00DE0C72">
        <w:t xml:space="preserve">Fonte: </w:t>
      </w:r>
      <w:r w:rsidRPr="00BF57CB">
        <w:t>elaborado pelos autores, 2025.</w:t>
      </w:r>
    </w:p>
    <w:p w14:paraId="7E5557C7" w14:textId="046213B7" w:rsidR="009D4752" w:rsidRDefault="009D4752" w:rsidP="009D4752">
      <w:pPr>
        <w:pStyle w:val="Pargrafo"/>
        <w:ind w:firstLine="0"/>
        <w:rPr>
          <w:i/>
          <w:color w:val="1F497D" w:themeColor="text2"/>
        </w:rPr>
      </w:pPr>
    </w:p>
    <w:p w14:paraId="419B0EAD" w14:textId="47470B45" w:rsidR="00F63060" w:rsidRDefault="00F63060" w:rsidP="009D4752">
      <w:pPr>
        <w:pStyle w:val="Pargrafo"/>
        <w:ind w:firstLine="0"/>
        <w:rPr>
          <w:i/>
          <w:color w:val="1F497D" w:themeColor="text2"/>
        </w:rPr>
      </w:pPr>
    </w:p>
    <w:p w14:paraId="0B8836BA" w14:textId="03A83D30" w:rsidR="00F63060" w:rsidRDefault="00F63060" w:rsidP="009D4752">
      <w:pPr>
        <w:pStyle w:val="Pargrafo"/>
        <w:ind w:firstLine="0"/>
        <w:rPr>
          <w:i/>
          <w:color w:val="1F497D" w:themeColor="text2"/>
        </w:rPr>
      </w:pPr>
    </w:p>
    <w:p w14:paraId="68401614" w14:textId="7D9BED94" w:rsidR="00F63060" w:rsidRDefault="00F63060" w:rsidP="009D4752">
      <w:pPr>
        <w:pStyle w:val="Pargrafo"/>
        <w:ind w:firstLine="0"/>
        <w:rPr>
          <w:i/>
          <w:color w:val="1F497D" w:themeColor="text2"/>
        </w:rPr>
      </w:pPr>
    </w:p>
    <w:p w14:paraId="61F651AE" w14:textId="77777777" w:rsidR="00F63060" w:rsidRDefault="00F63060" w:rsidP="009D4752">
      <w:pPr>
        <w:pStyle w:val="Pargrafo"/>
        <w:ind w:firstLine="0"/>
        <w:rPr>
          <w:i/>
          <w:color w:val="1F497D" w:themeColor="text2"/>
        </w:rPr>
      </w:pPr>
    </w:p>
    <w:p w14:paraId="12372DD5" w14:textId="52355550" w:rsidR="00F63060" w:rsidRDefault="00F63060" w:rsidP="00F63060">
      <w:pPr>
        <w:ind w:firstLine="0"/>
        <w:jc w:val="center"/>
      </w:pPr>
      <w:r w:rsidRPr="00DE0C72">
        <w:rPr>
          <w:b/>
        </w:rPr>
        <w:t xml:space="preserve">Figura </w:t>
      </w:r>
      <w:r>
        <w:rPr>
          <w:b/>
        </w:rPr>
        <w:t>34</w:t>
      </w:r>
      <w:r w:rsidRPr="00DE0C72">
        <w:t xml:space="preserve"> — </w:t>
      </w:r>
      <w:r>
        <w:t>Tela de cadastro de pessoa</w:t>
      </w:r>
    </w:p>
    <w:p w14:paraId="69E5FF1F" w14:textId="3D9515B1" w:rsidR="00F63060" w:rsidRDefault="00F63060" w:rsidP="00F63060">
      <w:pPr>
        <w:spacing w:line="240" w:lineRule="auto"/>
        <w:ind w:firstLine="0"/>
        <w:jc w:val="center"/>
      </w:pPr>
      <w:r w:rsidRPr="009D4752">
        <w:rPr>
          <w:i/>
          <w:noProof/>
          <w:color w:val="1F497D" w:themeColor="text2"/>
        </w:rPr>
        <w:drawing>
          <wp:inline distT="0" distB="0" distL="0" distR="0" wp14:anchorId="1B6DF66D" wp14:editId="2A406B53">
            <wp:extent cx="5760720" cy="3120390"/>
            <wp:effectExtent l="0" t="0" r="0" b="381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120390"/>
                    </a:xfrm>
                    <a:prstGeom prst="rect">
                      <a:avLst/>
                    </a:prstGeom>
                  </pic:spPr>
                </pic:pic>
              </a:graphicData>
            </a:graphic>
          </wp:inline>
        </w:drawing>
      </w:r>
      <w:r w:rsidRPr="00DE0C72">
        <w:t xml:space="preserve">Fonte: </w:t>
      </w:r>
      <w:r w:rsidRPr="00BF57CB">
        <w:t>elaborado pelos autores, 2025.</w:t>
      </w:r>
    </w:p>
    <w:p w14:paraId="724D5B0B" w14:textId="41A8776C" w:rsidR="009D4752" w:rsidRDefault="009D4752" w:rsidP="009D4752">
      <w:pPr>
        <w:pStyle w:val="Pargrafo"/>
        <w:ind w:firstLine="0"/>
        <w:rPr>
          <w:i/>
          <w:color w:val="1F497D" w:themeColor="text2"/>
        </w:rPr>
      </w:pPr>
    </w:p>
    <w:p w14:paraId="7A03FF38" w14:textId="116D27C9" w:rsidR="00F63060" w:rsidRDefault="00F63060" w:rsidP="00F63060">
      <w:pPr>
        <w:ind w:firstLine="0"/>
        <w:jc w:val="center"/>
      </w:pPr>
      <w:r w:rsidRPr="00DE0C72">
        <w:rPr>
          <w:b/>
        </w:rPr>
        <w:t xml:space="preserve">Figura </w:t>
      </w:r>
      <w:r>
        <w:rPr>
          <w:b/>
        </w:rPr>
        <w:t>35</w:t>
      </w:r>
      <w:r w:rsidRPr="00DE0C72">
        <w:t xml:space="preserve"> — </w:t>
      </w:r>
      <w:r>
        <w:t>Tela de cadastro de curso</w:t>
      </w:r>
    </w:p>
    <w:p w14:paraId="0662F56B" w14:textId="7CFAE3AA" w:rsidR="00F63060" w:rsidRDefault="00F63060" w:rsidP="00F63060">
      <w:pPr>
        <w:spacing w:line="240" w:lineRule="auto"/>
        <w:ind w:firstLine="0"/>
        <w:jc w:val="center"/>
      </w:pPr>
      <w:r w:rsidRPr="009D4752">
        <w:rPr>
          <w:i/>
          <w:noProof/>
          <w:color w:val="1F497D" w:themeColor="text2"/>
        </w:rPr>
        <w:drawing>
          <wp:inline distT="0" distB="0" distL="0" distR="0" wp14:anchorId="3FFCEE0A" wp14:editId="4A073225">
            <wp:extent cx="5760720" cy="3120390"/>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120390"/>
                    </a:xfrm>
                    <a:prstGeom prst="rect">
                      <a:avLst/>
                    </a:prstGeom>
                  </pic:spPr>
                </pic:pic>
              </a:graphicData>
            </a:graphic>
          </wp:inline>
        </w:drawing>
      </w:r>
      <w:r w:rsidRPr="00DE0C72">
        <w:t xml:space="preserve">Fonte: </w:t>
      </w:r>
      <w:r w:rsidRPr="00BF57CB">
        <w:t>elaborado pelos autores, 2025.</w:t>
      </w:r>
    </w:p>
    <w:p w14:paraId="76FA43B2" w14:textId="77777777" w:rsidR="00F63060" w:rsidRDefault="00F63060" w:rsidP="009D4752">
      <w:pPr>
        <w:pStyle w:val="Pargrafo"/>
        <w:ind w:firstLine="0"/>
        <w:rPr>
          <w:i/>
          <w:color w:val="1F497D" w:themeColor="text2"/>
        </w:rPr>
      </w:pPr>
    </w:p>
    <w:p w14:paraId="5FD1703B" w14:textId="77777777" w:rsidR="00F63060" w:rsidRDefault="00F63060" w:rsidP="00F63060">
      <w:pPr>
        <w:ind w:firstLine="0"/>
        <w:jc w:val="center"/>
        <w:rPr>
          <w:b/>
        </w:rPr>
      </w:pPr>
    </w:p>
    <w:p w14:paraId="16CF7B8D" w14:textId="77777777" w:rsidR="00F63060" w:rsidRDefault="00F63060" w:rsidP="00F63060">
      <w:pPr>
        <w:ind w:firstLine="0"/>
        <w:jc w:val="center"/>
        <w:rPr>
          <w:b/>
        </w:rPr>
      </w:pPr>
    </w:p>
    <w:p w14:paraId="58FEF76C" w14:textId="77777777" w:rsidR="00F63060" w:rsidRDefault="00F63060" w:rsidP="00F63060">
      <w:pPr>
        <w:ind w:firstLine="0"/>
        <w:jc w:val="center"/>
        <w:rPr>
          <w:b/>
        </w:rPr>
      </w:pPr>
    </w:p>
    <w:p w14:paraId="2B025D17" w14:textId="77777777" w:rsidR="00F63060" w:rsidRDefault="00F63060" w:rsidP="00F63060">
      <w:pPr>
        <w:ind w:firstLine="0"/>
        <w:jc w:val="center"/>
        <w:rPr>
          <w:b/>
        </w:rPr>
      </w:pPr>
    </w:p>
    <w:p w14:paraId="3F0E9064" w14:textId="77777777" w:rsidR="00F63060" w:rsidRDefault="00F63060" w:rsidP="00F63060">
      <w:pPr>
        <w:ind w:firstLine="0"/>
        <w:jc w:val="center"/>
        <w:rPr>
          <w:b/>
        </w:rPr>
      </w:pPr>
    </w:p>
    <w:p w14:paraId="111B7F66" w14:textId="160305C3" w:rsidR="00F63060" w:rsidRDefault="00F63060" w:rsidP="00F63060">
      <w:pPr>
        <w:ind w:firstLine="0"/>
        <w:jc w:val="center"/>
      </w:pPr>
      <w:r w:rsidRPr="00DE0C72">
        <w:rPr>
          <w:b/>
        </w:rPr>
        <w:t xml:space="preserve">Figura </w:t>
      </w:r>
      <w:r>
        <w:rPr>
          <w:b/>
        </w:rPr>
        <w:t>36</w:t>
      </w:r>
      <w:r w:rsidRPr="00DE0C72">
        <w:t xml:space="preserve"> — </w:t>
      </w:r>
      <w:r>
        <w:t>Tela de cadastro de disciplina</w:t>
      </w:r>
    </w:p>
    <w:p w14:paraId="66F32A3E" w14:textId="57913546" w:rsidR="00F63060" w:rsidRDefault="00F63060" w:rsidP="00F63060">
      <w:pPr>
        <w:spacing w:line="240" w:lineRule="auto"/>
        <w:ind w:firstLine="0"/>
        <w:jc w:val="center"/>
      </w:pPr>
      <w:r>
        <w:rPr>
          <w:noProof/>
        </w:rPr>
        <w:drawing>
          <wp:inline distT="0" distB="0" distL="0" distR="0" wp14:anchorId="78B5993D" wp14:editId="21346D4B">
            <wp:extent cx="5760720" cy="3120390"/>
            <wp:effectExtent l="0" t="0" r="0" b="381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3120390"/>
                    </a:xfrm>
                    <a:prstGeom prst="rect">
                      <a:avLst/>
                    </a:prstGeom>
                    <a:noFill/>
                    <a:ln>
                      <a:noFill/>
                    </a:ln>
                  </pic:spPr>
                </pic:pic>
              </a:graphicData>
            </a:graphic>
          </wp:inline>
        </w:drawing>
      </w:r>
      <w:r w:rsidRPr="00DE0C72">
        <w:t xml:space="preserve">Fonte: </w:t>
      </w:r>
      <w:r w:rsidRPr="00BF57CB">
        <w:t>elaborado pelos autores, 2025.</w:t>
      </w:r>
    </w:p>
    <w:p w14:paraId="010EF52D" w14:textId="0936EDA0" w:rsidR="009D4752" w:rsidRDefault="009D4752" w:rsidP="009D4752">
      <w:pPr>
        <w:pStyle w:val="Pargrafo"/>
        <w:ind w:firstLine="0"/>
        <w:rPr>
          <w:i/>
          <w:color w:val="1F497D" w:themeColor="text2"/>
        </w:rPr>
      </w:pPr>
    </w:p>
    <w:p w14:paraId="6B012BDA" w14:textId="09B9ED8A" w:rsidR="009D4752" w:rsidRDefault="009D4752" w:rsidP="009D4752">
      <w:pPr>
        <w:pStyle w:val="Pargrafo"/>
        <w:ind w:firstLine="0"/>
        <w:rPr>
          <w:i/>
          <w:color w:val="1F497D" w:themeColor="text2"/>
        </w:rPr>
      </w:pPr>
    </w:p>
    <w:p w14:paraId="5F1E02F5" w14:textId="37C111CF" w:rsidR="009D4752" w:rsidRPr="00DE0C72" w:rsidRDefault="009D4752" w:rsidP="009D4752">
      <w:pPr>
        <w:pStyle w:val="Pargrafo"/>
        <w:ind w:firstLine="0"/>
        <w:rPr>
          <w:i/>
          <w:color w:val="1F497D" w:themeColor="text2"/>
        </w:rPr>
      </w:pPr>
    </w:p>
    <w:p w14:paraId="55F3FDD0" w14:textId="6F805750" w:rsidR="009D4752" w:rsidRDefault="009D4752">
      <w:pPr>
        <w:pStyle w:val="Pargrafo"/>
        <w:rPr>
          <w:i/>
          <w:color w:val="1F497D" w:themeColor="text2"/>
        </w:rPr>
      </w:pPr>
    </w:p>
    <w:p w14:paraId="5C895B83" w14:textId="01E5FEC2" w:rsidR="00F72C68" w:rsidRPr="00DE0C72" w:rsidRDefault="00F72C68">
      <w:pPr>
        <w:pStyle w:val="Pargrafo"/>
        <w:rPr>
          <w:i/>
          <w:color w:val="1F497D" w:themeColor="text2"/>
        </w:rPr>
      </w:pPr>
    </w:p>
    <w:p w14:paraId="0E558A17" w14:textId="77777777" w:rsidR="00F72C68" w:rsidRPr="00DE0C72" w:rsidRDefault="00F72C68">
      <w:pPr>
        <w:pStyle w:val="Ttulo2"/>
        <w:numPr>
          <w:ilvl w:val="0"/>
          <w:numId w:val="0"/>
        </w:numPr>
        <w:ind w:left="-6"/>
      </w:pPr>
    </w:p>
    <w:p w14:paraId="629A7001" w14:textId="77777777" w:rsidR="00F72C68" w:rsidRPr="00DE0C72" w:rsidRDefault="00E0645D">
      <w:pPr>
        <w:pStyle w:val="01-Titulo1"/>
        <w:ind w:left="426"/>
      </w:pPr>
      <w:bookmarkStart w:id="54" w:name="_Toc311677333"/>
      <w:bookmarkStart w:id="55" w:name="_Toc311676965"/>
      <w:bookmarkStart w:id="56" w:name="_Toc202096617"/>
      <w:r w:rsidRPr="00DE0C72">
        <w:lastRenderedPageBreak/>
        <w:t>CONCLUSÃO</w:t>
      </w:r>
      <w:bookmarkEnd w:id="54"/>
      <w:bookmarkEnd w:id="55"/>
      <w:bookmarkEnd w:id="56"/>
    </w:p>
    <w:p w14:paraId="7C3D31C8" w14:textId="77777777" w:rsidR="002856A0" w:rsidRDefault="002856A0" w:rsidP="002856A0">
      <w:pPr>
        <w:pStyle w:val="Pargrafo"/>
        <w:spacing w:before="0" w:line="360" w:lineRule="auto"/>
        <w:rPr>
          <w:szCs w:val="24"/>
        </w:rPr>
      </w:pPr>
    </w:p>
    <w:p w14:paraId="3202EBD8" w14:textId="322623EE" w:rsidR="002856A0" w:rsidRPr="002856A0" w:rsidRDefault="002856A0" w:rsidP="002856A0">
      <w:pPr>
        <w:pStyle w:val="Pargrafo"/>
        <w:spacing w:before="0" w:line="360" w:lineRule="auto"/>
        <w:rPr>
          <w:szCs w:val="24"/>
        </w:rPr>
      </w:pPr>
      <w:r w:rsidRPr="002856A0">
        <w:rPr>
          <w:szCs w:val="24"/>
        </w:rPr>
        <w:t>Diante das necessidades identificadas no ambiente acadêmico do seminário teológico e das limitações dos métodos tradicionais utilizados atualmente, o desenvolvimento do sistema de gestão acadêmica Espalhando a Palavra mostrou-se viável e relevante. A proposta do software atende de forma eficiente às demandas da instituição, proporcionando melhorias na organização, acessibilidade e segurança das informações acadêmicas.</w:t>
      </w:r>
    </w:p>
    <w:p w14:paraId="351E9D74" w14:textId="77777777" w:rsidR="002856A0" w:rsidRPr="002856A0" w:rsidRDefault="002856A0" w:rsidP="002856A0">
      <w:pPr>
        <w:pStyle w:val="Pargrafo"/>
        <w:spacing w:before="0" w:line="360" w:lineRule="auto"/>
        <w:rPr>
          <w:szCs w:val="24"/>
        </w:rPr>
      </w:pPr>
      <w:r w:rsidRPr="002856A0">
        <w:rPr>
          <w:szCs w:val="24"/>
        </w:rPr>
        <w:t>Com a centralização de dados e a digitalização de processos, o sistema contribuirá para a modernização da instituição e facilitará a rotina de alunos, professores e funcionários. Além disso, permitirá o aprimoramento contínuo e a expansão de novas funcionalidades, acompanhando o crescimento e a evolução das atividades acadêmicas.</w:t>
      </w:r>
    </w:p>
    <w:p w14:paraId="59C7CE79" w14:textId="52ABBB11" w:rsidR="00F72C68" w:rsidRPr="00DE0C72" w:rsidRDefault="002856A0" w:rsidP="002856A0">
      <w:pPr>
        <w:pStyle w:val="Pargrafo"/>
        <w:spacing w:before="0" w:line="360" w:lineRule="auto"/>
        <w:rPr>
          <w:szCs w:val="24"/>
        </w:rPr>
      </w:pPr>
      <w:r w:rsidRPr="002856A0">
        <w:rPr>
          <w:szCs w:val="24"/>
        </w:rPr>
        <w:t>Portanto, o projeto é viável e se apresenta como uma solução adequada para otimizar a gestão acadêmica e promover avanços tecnológicos na instituição</w:t>
      </w:r>
      <w:r>
        <w:rPr>
          <w:szCs w:val="24"/>
        </w:rPr>
        <w:t>.</w:t>
      </w:r>
    </w:p>
    <w:p w14:paraId="5EE6CCF9" w14:textId="77777777" w:rsidR="00F72C68" w:rsidRPr="00DE0C72" w:rsidRDefault="00E0645D" w:rsidP="00130FC7">
      <w:pPr>
        <w:pStyle w:val="01-Titulo1"/>
        <w:numPr>
          <w:ilvl w:val="0"/>
          <w:numId w:val="0"/>
        </w:numPr>
        <w:jc w:val="center"/>
      </w:pPr>
      <w:bookmarkStart w:id="57" w:name="_Toc311676966"/>
      <w:bookmarkStart w:id="58" w:name="_Toc311677334"/>
      <w:bookmarkStart w:id="59" w:name="_Toc311656616"/>
      <w:bookmarkStart w:id="60" w:name="_Toc311656349"/>
      <w:bookmarkStart w:id="61" w:name="_Toc202096618"/>
      <w:r w:rsidRPr="00DE0C72">
        <w:lastRenderedPageBreak/>
        <w:t>REFERÊNCIAS</w:t>
      </w:r>
      <w:bookmarkEnd w:id="57"/>
      <w:bookmarkEnd w:id="58"/>
      <w:bookmarkEnd w:id="59"/>
      <w:bookmarkEnd w:id="60"/>
      <w:bookmarkEnd w:id="61"/>
    </w:p>
    <w:p w14:paraId="7DC05DCD" w14:textId="22223912" w:rsidR="000B2AA5" w:rsidRDefault="000B2AA5">
      <w:pPr>
        <w:spacing w:line="240" w:lineRule="auto"/>
        <w:ind w:firstLine="0"/>
        <w:jc w:val="left"/>
        <w:rPr>
          <w:color w:val="1F497D" w:themeColor="text2"/>
          <w:szCs w:val="24"/>
        </w:rPr>
      </w:pPr>
    </w:p>
    <w:p w14:paraId="15F423DC" w14:textId="5060EE7D" w:rsidR="00D55E57" w:rsidRDefault="00D55E57" w:rsidP="00D11A42">
      <w:pPr>
        <w:spacing w:line="240" w:lineRule="auto"/>
        <w:ind w:left="851" w:firstLine="0"/>
        <w:jc w:val="left"/>
        <w:rPr>
          <w:color w:val="000000"/>
          <w:szCs w:val="24"/>
        </w:rPr>
      </w:pPr>
      <w:r w:rsidRPr="00130FC7">
        <w:rPr>
          <w:color w:val="000000"/>
          <w:szCs w:val="24"/>
        </w:rPr>
        <w:t xml:space="preserve">ANTONUCCI, D. Mapa do ensino superior no Brasil 2023: um retrato da educação no país. </w:t>
      </w:r>
      <w:r w:rsidRPr="00130FC7">
        <w:rPr>
          <w:b/>
          <w:bCs/>
          <w:color w:val="000000"/>
          <w:szCs w:val="24"/>
        </w:rPr>
        <w:t>CRM Educacional</w:t>
      </w:r>
      <w:r w:rsidRPr="00130FC7">
        <w:rPr>
          <w:color w:val="000000"/>
          <w:szCs w:val="24"/>
        </w:rPr>
        <w:t xml:space="preserve">, Belo Horizonte, 28 set. 2023. Disponível em: </w:t>
      </w:r>
      <w:r w:rsidRPr="002856A0">
        <w:rPr>
          <w:rStyle w:val="A14"/>
          <w:rFonts w:cs="Times New Roman"/>
          <w:color w:val="auto"/>
          <w:sz w:val="24"/>
          <w:szCs w:val="24"/>
          <w:u w:val="none"/>
        </w:rPr>
        <w:t>https://crmeducacional.com/mapa-do-ensino-superior-resumo/#:~:text=EAD%20Supera%20o%20Ensino%20Presencial&amp;text=Uma%20mudan%C3%A7a%20 significativa%20foi%20registrada,de%20alunos%20na%20modalidade%20presencial</w:t>
      </w:r>
      <w:r w:rsidRPr="00130FC7">
        <w:rPr>
          <w:szCs w:val="24"/>
        </w:rPr>
        <w:t xml:space="preserve">. </w:t>
      </w:r>
      <w:r w:rsidRPr="00130FC7">
        <w:rPr>
          <w:color w:val="000000"/>
          <w:szCs w:val="24"/>
        </w:rPr>
        <w:t>Acesso em: 23 dez. 2023.</w:t>
      </w:r>
    </w:p>
    <w:p w14:paraId="31AA2181" w14:textId="66D42183" w:rsidR="00B6137F" w:rsidRDefault="00B6137F" w:rsidP="00D11A42">
      <w:pPr>
        <w:spacing w:line="240" w:lineRule="auto"/>
        <w:ind w:left="851" w:firstLine="0"/>
        <w:jc w:val="left"/>
        <w:rPr>
          <w:color w:val="000000"/>
          <w:szCs w:val="24"/>
        </w:rPr>
      </w:pPr>
    </w:p>
    <w:p w14:paraId="73167BA6" w14:textId="210A1925" w:rsidR="00B6137F" w:rsidRDefault="00B6137F" w:rsidP="00D11A42">
      <w:pPr>
        <w:spacing w:line="240" w:lineRule="auto"/>
        <w:ind w:left="851" w:firstLine="0"/>
        <w:jc w:val="left"/>
      </w:pPr>
      <w:r w:rsidRPr="00756A5E">
        <w:t xml:space="preserve">BIANCHI, A. C. M., et al. </w:t>
      </w:r>
      <w:r w:rsidRPr="00D11A42">
        <w:rPr>
          <w:b/>
          <w:bCs/>
        </w:rPr>
        <w:t>Orientações para o Estágio em Licenciatura</w:t>
      </w:r>
      <w:r w:rsidRPr="00130FC7">
        <w:t>. São Paulo: Pioneira.</w:t>
      </w:r>
    </w:p>
    <w:p w14:paraId="1B735F02" w14:textId="34109CE7" w:rsidR="00B6137F" w:rsidRDefault="00B6137F" w:rsidP="00D11A42">
      <w:pPr>
        <w:spacing w:line="240" w:lineRule="auto"/>
        <w:ind w:left="851" w:firstLine="0"/>
        <w:jc w:val="left"/>
        <w:rPr>
          <w:color w:val="000000"/>
          <w:szCs w:val="24"/>
        </w:rPr>
      </w:pPr>
    </w:p>
    <w:p w14:paraId="0FCCD534" w14:textId="77777777" w:rsidR="00B6137F" w:rsidRDefault="00B6137F" w:rsidP="00B6137F">
      <w:pPr>
        <w:spacing w:line="240" w:lineRule="auto"/>
        <w:ind w:left="851" w:firstLine="0"/>
        <w:jc w:val="left"/>
        <w:rPr>
          <w:rFonts w:ascii="Arial" w:hAnsi="Arial" w:cs="Arial"/>
          <w:color w:val="1F497D" w:themeColor="text2"/>
          <w:szCs w:val="24"/>
        </w:rPr>
      </w:pPr>
      <w:r>
        <w:t xml:space="preserve">IBM. </w:t>
      </w:r>
      <w:r w:rsidRPr="00C66BB8">
        <w:rPr>
          <w:b/>
        </w:rPr>
        <w:t>Diagramas de Caso de Uso</w:t>
      </w:r>
      <w:r>
        <w:t xml:space="preserve">, 2021b. Disponível em: </w:t>
      </w:r>
      <w:r w:rsidRPr="00C66BB8">
        <w:t>https://www.ibm.com/docs/pt-br/rsm/7.5.0?topic=diagrams-use-case.</w:t>
      </w:r>
      <w:r>
        <w:t xml:space="preserve"> Acesso em: 15 abr. 2025.</w:t>
      </w:r>
    </w:p>
    <w:p w14:paraId="401BE12A" w14:textId="77777777" w:rsidR="00B6137F" w:rsidRDefault="00B6137F" w:rsidP="00B6137F">
      <w:pPr>
        <w:spacing w:line="240" w:lineRule="auto"/>
        <w:ind w:left="851" w:firstLine="0"/>
        <w:jc w:val="left"/>
        <w:rPr>
          <w:rFonts w:ascii="Arial" w:hAnsi="Arial" w:cs="Arial"/>
          <w:color w:val="1F497D" w:themeColor="text2"/>
          <w:szCs w:val="24"/>
        </w:rPr>
      </w:pPr>
    </w:p>
    <w:p w14:paraId="0899E7B8" w14:textId="77777777" w:rsidR="00B6137F" w:rsidRDefault="00B6137F" w:rsidP="00B6137F">
      <w:pPr>
        <w:spacing w:line="240" w:lineRule="auto"/>
        <w:ind w:left="851" w:firstLine="0"/>
        <w:jc w:val="left"/>
      </w:pPr>
      <w:r>
        <w:t xml:space="preserve">IBM. </w:t>
      </w:r>
      <w:r w:rsidRPr="00C66BB8">
        <w:rPr>
          <w:b/>
        </w:rPr>
        <w:t>Diagramas de Classes</w:t>
      </w:r>
      <w:r>
        <w:t xml:space="preserve">, 2021c. Disponível em: </w:t>
      </w:r>
      <w:hyperlink r:id="rId54" w:tgtFrame="_blank" w:tooltip="https://www.ibm.com/docs/pt-br/rsas/7.5.0?topic=structure-class-diagrams." w:history="1">
        <w:r w:rsidRPr="00C66BB8">
          <w:rPr>
            <w:rStyle w:val="Hyperlink"/>
            <w:color w:val="auto"/>
            <w:u w:val="none"/>
          </w:rPr>
          <w:t>https://www.ibm.com/docs/pt-br/rsas/7.5.0?topic=structure-class-diagrams.</w:t>
        </w:r>
      </w:hyperlink>
      <w:r>
        <w:t xml:space="preserve"> Acesso em: 15 abr. 2025.</w:t>
      </w:r>
    </w:p>
    <w:p w14:paraId="135B410F" w14:textId="678B9A4B" w:rsidR="00B6137F" w:rsidRDefault="00B6137F" w:rsidP="00B6137F">
      <w:pPr>
        <w:spacing w:line="240" w:lineRule="auto"/>
        <w:ind w:left="851" w:firstLine="0"/>
        <w:jc w:val="left"/>
      </w:pPr>
      <w:r>
        <w:br/>
        <w:t xml:space="preserve">IBM. </w:t>
      </w:r>
      <w:r w:rsidRPr="00C66BB8">
        <w:rPr>
          <w:b/>
        </w:rPr>
        <w:t>Diagramas de Sequ</w:t>
      </w:r>
      <w:r>
        <w:rPr>
          <w:b/>
        </w:rPr>
        <w:t>ê</w:t>
      </w:r>
      <w:r w:rsidRPr="00C66BB8">
        <w:rPr>
          <w:b/>
        </w:rPr>
        <w:t>ncia</w:t>
      </w:r>
      <w:r>
        <w:t xml:space="preserve">, 2021d. Disponível em: </w:t>
      </w:r>
      <w:r w:rsidRPr="00C66BB8">
        <w:t>https://www.ibm.com/docs/pt-br/rsm/7.5.0?topic=uml-sequence-diagrams.</w:t>
      </w:r>
      <w:r>
        <w:t xml:space="preserve"> Acesso em: 15 abr. 2025.</w:t>
      </w:r>
    </w:p>
    <w:p w14:paraId="71AB2781" w14:textId="4E176E28" w:rsidR="00B6137F" w:rsidRDefault="00B6137F" w:rsidP="00B6137F">
      <w:pPr>
        <w:spacing w:line="240" w:lineRule="auto"/>
        <w:ind w:left="851" w:firstLine="0"/>
        <w:jc w:val="left"/>
        <w:rPr>
          <w:rFonts w:ascii="Arial" w:hAnsi="Arial" w:cs="Arial"/>
          <w:color w:val="1F497D" w:themeColor="text2"/>
          <w:szCs w:val="24"/>
        </w:rPr>
      </w:pPr>
    </w:p>
    <w:p w14:paraId="6DC6CB5A" w14:textId="77777777" w:rsidR="00B6137F" w:rsidRPr="00130FC7" w:rsidRDefault="00B6137F" w:rsidP="00B6137F">
      <w:pPr>
        <w:spacing w:line="240" w:lineRule="auto"/>
        <w:ind w:left="851" w:firstLine="0"/>
        <w:jc w:val="left"/>
        <w:rPr>
          <w:color w:val="000000"/>
          <w:szCs w:val="24"/>
        </w:rPr>
      </w:pPr>
      <w:r>
        <w:t xml:space="preserve">IBM. </w:t>
      </w:r>
      <w:r w:rsidRPr="004C6F72">
        <w:rPr>
          <w:b/>
        </w:rPr>
        <w:t>Diagramas de comunicação</w:t>
      </w:r>
      <w:r>
        <w:t xml:space="preserve">, 2021a. Disponível em: </w:t>
      </w:r>
      <w:r w:rsidRPr="00C66BB8">
        <w:t>https://www.ibm.com/docs/pt-br/radfws/9.6?topic=SSRTLW_9.6.0/com.ibm.xtools.sequence.doc/topics/ccommndiag.htm.</w:t>
      </w:r>
      <w:r>
        <w:t>Acesso em: 15 abr. 2025.</w:t>
      </w:r>
    </w:p>
    <w:p w14:paraId="7C602733" w14:textId="053EF1C3" w:rsidR="00B6137F" w:rsidRDefault="00B6137F" w:rsidP="00B6137F">
      <w:pPr>
        <w:spacing w:line="240" w:lineRule="auto"/>
        <w:ind w:left="851" w:firstLine="0"/>
        <w:jc w:val="left"/>
      </w:pPr>
      <w:r>
        <w:br/>
        <w:t xml:space="preserve">IBM. </w:t>
      </w:r>
      <w:r w:rsidRPr="00C66BB8">
        <w:rPr>
          <w:b/>
        </w:rPr>
        <w:t>Máquinas de estado</w:t>
      </w:r>
      <w:r>
        <w:t xml:space="preserve">, 2021e. Disponível em: </w:t>
      </w:r>
      <w:r w:rsidRPr="00C66BB8">
        <w:t>https://www.ibm.com/docs/pt-br/dmrt/9.5?topic=diagrams-state-machines.</w:t>
      </w:r>
      <w:r>
        <w:t xml:space="preserve"> Acesso em: 15 abr. 2025.</w:t>
      </w:r>
    </w:p>
    <w:p w14:paraId="7285DA9A" w14:textId="77777777" w:rsidR="00D55E57" w:rsidRPr="00130FC7" w:rsidRDefault="00D55E57" w:rsidP="00D11A42">
      <w:pPr>
        <w:spacing w:line="240" w:lineRule="auto"/>
        <w:ind w:left="851" w:firstLine="0"/>
        <w:jc w:val="left"/>
        <w:rPr>
          <w:color w:val="1F497D" w:themeColor="text2"/>
          <w:szCs w:val="24"/>
        </w:rPr>
      </w:pPr>
    </w:p>
    <w:p w14:paraId="11D03C23" w14:textId="77777777" w:rsidR="00B6137F" w:rsidRPr="00130FC7" w:rsidRDefault="00B6137F" w:rsidP="00B6137F">
      <w:pPr>
        <w:spacing w:line="240" w:lineRule="auto"/>
        <w:ind w:left="851" w:firstLine="0"/>
        <w:jc w:val="left"/>
        <w:rPr>
          <w:sz w:val="20"/>
        </w:rPr>
      </w:pPr>
      <w:r w:rsidRPr="00130FC7">
        <w:t xml:space="preserve">LAUDON, K. C.; LAUDON, J. P. </w:t>
      </w:r>
      <w:r w:rsidRPr="00D11A42">
        <w:rPr>
          <w:b/>
          <w:bCs/>
        </w:rPr>
        <w:t>Sistemas de informação</w:t>
      </w:r>
      <w:r w:rsidRPr="00130FC7">
        <w:t xml:space="preserve">. 4. </w:t>
      </w:r>
      <w:proofErr w:type="spellStart"/>
      <w:proofErr w:type="gramStart"/>
      <w:r w:rsidRPr="00130FC7">
        <w:t>Ed.Rio</w:t>
      </w:r>
      <w:proofErr w:type="spellEnd"/>
      <w:proofErr w:type="gramEnd"/>
      <w:r w:rsidRPr="00130FC7">
        <w:t xml:space="preserve"> de Janeiro: LTC, 1999. Disponível em: Apud. </w:t>
      </w:r>
      <w:proofErr w:type="spellStart"/>
      <w:r w:rsidRPr="00130FC7">
        <w:t>Scielo</w:t>
      </w:r>
      <w:proofErr w:type="spellEnd"/>
      <w:r w:rsidRPr="00130FC7">
        <w:t xml:space="preserve"> Brasil. https://www.scielo.br/j/ram/a/Yct4J7B7WdDSLf5Nssn9yqB</w:t>
      </w:r>
      <w:r>
        <w:t xml:space="preserve"> </w:t>
      </w:r>
      <w:r w:rsidRPr="00130FC7">
        <w:t xml:space="preserve"> . Acesso em: 13 maio 2025.</w:t>
      </w:r>
    </w:p>
    <w:p w14:paraId="61EDBC91" w14:textId="727F610E" w:rsidR="000B2AA5" w:rsidRDefault="000B2AA5" w:rsidP="00D11A42">
      <w:pPr>
        <w:spacing w:line="240" w:lineRule="auto"/>
        <w:ind w:left="851" w:firstLine="0"/>
        <w:jc w:val="left"/>
        <w:rPr>
          <w:sz w:val="20"/>
        </w:rPr>
      </w:pPr>
    </w:p>
    <w:p w14:paraId="1BBB5A69" w14:textId="7D883F97" w:rsidR="00B6137F" w:rsidRPr="002856A0" w:rsidRDefault="00B6137F" w:rsidP="00D11A42">
      <w:pPr>
        <w:spacing w:line="240" w:lineRule="auto"/>
        <w:ind w:left="851" w:firstLine="0"/>
        <w:jc w:val="left"/>
        <w:rPr>
          <w:sz w:val="20"/>
        </w:rPr>
      </w:pPr>
      <w:r w:rsidRPr="002856A0">
        <w:rPr>
          <w:color w:val="212121"/>
          <w:shd w:val="clear" w:color="auto" w:fill="FFFFFF"/>
        </w:rPr>
        <w:t>MÜLBERT, ANA LUÍSA. "</w:t>
      </w:r>
      <w:r w:rsidRPr="002856A0">
        <w:rPr>
          <w:b/>
          <w:bCs/>
          <w:color w:val="212121"/>
          <w:shd w:val="clear" w:color="auto" w:fill="FFFFFF"/>
        </w:rPr>
        <w:t>Proposta de um sistema de informações para a gestão acadêmica de cursos de graduação</w:t>
      </w:r>
      <w:r w:rsidRPr="002856A0">
        <w:rPr>
          <w:color w:val="212121"/>
          <w:shd w:val="clear" w:color="auto" w:fill="FFFFFF"/>
        </w:rPr>
        <w:t xml:space="preserve">". Florianópolis, SC, 2001. </w:t>
      </w:r>
      <w:hyperlink r:id="rId55" w:history="1">
        <w:r w:rsidRPr="002856A0">
          <w:rPr>
            <w:rStyle w:val="Hyperlink"/>
            <w:color w:val="auto"/>
            <w:u w:val="none"/>
            <w:shd w:val="clear" w:color="auto" w:fill="FFFFFF"/>
          </w:rPr>
          <w:t>http://repositorio.ufsc.br/xmlui/handle/123456789/81705</w:t>
        </w:r>
      </w:hyperlink>
      <w:r w:rsidRPr="002856A0">
        <w:rPr>
          <w:shd w:val="clear" w:color="auto" w:fill="FFFFFF"/>
        </w:rPr>
        <w:t>.</w:t>
      </w:r>
    </w:p>
    <w:p w14:paraId="12F54959" w14:textId="670B8C8F" w:rsidR="000B2AA5" w:rsidRPr="00130FC7" w:rsidRDefault="000B2AA5" w:rsidP="00D11A42">
      <w:pPr>
        <w:spacing w:line="240" w:lineRule="auto"/>
        <w:ind w:left="851" w:firstLine="0"/>
        <w:jc w:val="left"/>
        <w:rPr>
          <w:sz w:val="20"/>
        </w:rPr>
      </w:pPr>
    </w:p>
    <w:p w14:paraId="411C30C0" w14:textId="51887EDB" w:rsidR="000B2AA5" w:rsidRPr="00130FC7" w:rsidRDefault="00D55E57" w:rsidP="00D11A42">
      <w:pPr>
        <w:spacing w:line="240" w:lineRule="auto"/>
        <w:ind w:left="851" w:firstLine="0"/>
        <w:jc w:val="left"/>
        <w:rPr>
          <w:szCs w:val="24"/>
        </w:rPr>
      </w:pPr>
      <w:r w:rsidRPr="00130FC7">
        <w:rPr>
          <w:szCs w:val="24"/>
          <w:shd w:val="clear" w:color="auto" w:fill="FFFFFF"/>
        </w:rPr>
        <w:t>REZENDE</w:t>
      </w:r>
      <w:r w:rsidR="000B2AA5" w:rsidRPr="00130FC7">
        <w:rPr>
          <w:szCs w:val="24"/>
          <w:shd w:val="clear" w:color="auto" w:fill="FFFFFF"/>
        </w:rPr>
        <w:t xml:space="preserve">, D. A. </w:t>
      </w:r>
      <w:r w:rsidR="000B2AA5" w:rsidRPr="00D11A42">
        <w:rPr>
          <w:b/>
          <w:bCs/>
          <w:szCs w:val="24"/>
          <w:shd w:val="clear" w:color="auto" w:fill="FFFFFF"/>
        </w:rPr>
        <w:t>Tecnologia da informação integrada à inteligência empresarial: alinhamentos estratégico e análise da prática nas organizações</w:t>
      </w:r>
      <w:r w:rsidR="000B2AA5" w:rsidRPr="00130FC7">
        <w:rPr>
          <w:szCs w:val="24"/>
          <w:shd w:val="clear" w:color="auto" w:fill="FFFFFF"/>
        </w:rPr>
        <w:t>. São Paulo: Atlas, 2002.</w:t>
      </w:r>
    </w:p>
    <w:p w14:paraId="4814E1C5" w14:textId="64262DB6" w:rsidR="000B2AA5" w:rsidRPr="00130FC7" w:rsidRDefault="000B2AA5" w:rsidP="00D11A42">
      <w:pPr>
        <w:spacing w:line="240" w:lineRule="auto"/>
        <w:ind w:left="851" w:firstLine="0"/>
        <w:jc w:val="left"/>
        <w:rPr>
          <w:sz w:val="20"/>
        </w:rPr>
      </w:pPr>
    </w:p>
    <w:p w14:paraId="2D5B609E" w14:textId="0583DF29" w:rsidR="000B2AA5" w:rsidRDefault="00B6137F" w:rsidP="00D11A42">
      <w:pPr>
        <w:spacing w:line="240" w:lineRule="auto"/>
        <w:ind w:left="851" w:firstLine="0"/>
        <w:jc w:val="left"/>
      </w:pPr>
      <w:r w:rsidRPr="007F411C">
        <w:t>ROGER S. PRESSMAN</w:t>
      </w:r>
      <w:r>
        <w:t xml:space="preserve">. </w:t>
      </w:r>
      <w:r w:rsidRPr="007F411C">
        <w:rPr>
          <w:b/>
        </w:rPr>
        <w:t>Engenharia de Software: Uma Abordagem Profissional</w:t>
      </w:r>
      <w:r>
        <w:rPr>
          <w:b/>
        </w:rPr>
        <w:t xml:space="preserve">; </w:t>
      </w:r>
      <w:r>
        <w:t>7ª. ed. São Paulo: AMGH, 2011.</w:t>
      </w:r>
    </w:p>
    <w:p w14:paraId="2F14E603" w14:textId="77777777" w:rsidR="00B6137F" w:rsidRPr="00130FC7" w:rsidRDefault="00B6137F" w:rsidP="00D11A42">
      <w:pPr>
        <w:spacing w:line="240" w:lineRule="auto"/>
        <w:ind w:left="851" w:firstLine="0"/>
        <w:jc w:val="left"/>
        <w:rPr>
          <w:sz w:val="20"/>
        </w:rPr>
      </w:pPr>
    </w:p>
    <w:p w14:paraId="543CC0C2" w14:textId="0AC852FE" w:rsidR="000B2AA5" w:rsidRDefault="000B2AA5" w:rsidP="00D11A42">
      <w:pPr>
        <w:spacing w:line="240" w:lineRule="auto"/>
        <w:ind w:left="851" w:firstLine="0"/>
        <w:jc w:val="left"/>
      </w:pPr>
      <w:r w:rsidRPr="00130FC7">
        <w:t xml:space="preserve">TURBAN, EFRAIM (2003). </w:t>
      </w:r>
      <w:r w:rsidRPr="00D11A42">
        <w:rPr>
          <w:b/>
          <w:bCs/>
        </w:rPr>
        <w:t>Administração de tecnologia da informação</w:t>
      </w:r>
      <w:r w:rsidRPr="00130FC7">
        <w:t xml:space="preserve">; Apud SISTEMA DE INFORMAÇÃO. In: WIKIPÉDIA: a enciclopédia livre. Wikimedia, 2025. Disponível em: </w:t>
      </w:r>
      <w:r w:rsidRPr="00130FC7">
        <w:lastRenderedPageBreak/>
        <w:t>https://pt.wikipedia.org/wiki/Sistema_de_informa%C3%A7%C3%A3o. Acesso em: 10 maio 2025.</w:t>
      </w:r>
    </w:p>
    <w:p w14:paraId="42248DD3" w14:textId="0F61B04C" w:rsidR="00C66BB8" w:rsidRDefault="00C66BB8" w:rsidP="00D11A42">
      <w:pPr>
        <w:spacing w:line="240" w:lineRule="auto"/>
        <w:ind w:left="851" w:firstLine="0"/>
        <w:jc w:val="left"/>
      </w:pPr>
    </w:p>
    <w:p w14:paraId="31B50284" w14:textId="48876234" w:rsidR="00C66BB8" w:rsidRPr="007F411C" w:rsidRDefault="00C66BB8" w:rsidP="00D11A42">
      <w:pPr>
        <w:spacing w:line="240" w:lineRule="auto"/>
        <w:ind w:left="851" w:firstLine="0"/>
        <w:jc w:val="left"/>
      </w:pPr>
    </w:p>
    <w:p w14:paraId="57A56078" w14:textId="7E72CDA2" w:rsidR="003508E8" w:rsidRDefault="003508E8" w:rsidP="00D11A42">
      <w:pPr>
        <w:spacing w:line="240" w:lineRule="auto"/>
        <w:ind w:left="851" w:firstLine="0"/>
        <w:jc w:val="left"/>
      </w:pPr>
    </w:p>
    <w:p w14:paraId="1547AB3A" w14:textId="756A2CA0" w:rsidR="003508E8" w:rsidRDefault="003508E8" w:rsidP="00D11A42">
      <w:pPr>
        <w:spacing w:line="240" w:lineRule="auto"/>
        <w:ind w:left="851" w:firstLine="0"/>
        <w:jc w:val="left"/>
      </w:pPr>
    </w:p>
    <w:p w14:paraId="7830562F" w14:textId="716739EA" w:rsidR="003508E8" w:rsidRDefault="003508E8" w:rsidP="00D11A42">
      <w:pPr>
        <w:spacing w:line="240" w:lineRule="auto"/>
        <w:ind w:left="851" w:firstLine="0"/>
        <w:jc w:val="left"/>
        <w:rPr>
          <w:rFonts w:ascii="Arial" w:hAnsi="Arial" w:cs="Arial"/>
          <w:color w:val="1F497D" w:themeColor="text2"/>
          <w:szCs w:val="24"/>
        </w:rPr>
      </w:pPr>
    </w:p>
    <w:p w14:paraId="6C9FB6D4" w14:textId="50B90A2C" w:rsidR="003508E8" w:rsidRPr="008628E9" w:rsidRDefault="003508E8" w:rsidP="00D11A42">
      <w:pPr>
        <w:spacing w:line="240" w:lineRule="auto"/>
        <w:ind w:left="851" w:firstLine="0"/>
        <w:jc w:val="left"/>
        <w:rPr>
          <w:rFonts w:ascii="Arial" w:hAnsi="Arial" w:cs="Arial"/>
          <w:color w:val="1F497D" w:themeColor="text2"/>
          <w:szCs w:val="24"/>
        </w:rPr>
      </w:pPr>
    </w:p>
    <w:sectPr w:rsidR="003508E8" w:rsidRPr="008628E9">
      <w:headerReference w:type="default" r:id="rId56"/>
      <w:headerReference w:type="first" r:id="rId57"/>
      <w:pgSz w:w="11907" w:h="16840"/>
      <w:pgMar w:top="1418" w:right="1134" w:bottom="1134" w:left="1701" w:header="720" w:footer="720" w:gutter="0"/>
      <w:pgNumType w:start="3"/>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5C00" w14:textId="77777777" w:rsidR="009F4180" w:rsidRDefault="009F4180">
      <w:pPr>
        <w:spacing w:line="240" w:lineRule="auto"/>
      </w:pPr>
      <w:r>
        <w:separator/>
      </w:r>
    </w:p>
  </w:endnote>
  <w:endnote w:type="continuationSeparator" w:id="0">
    <w:p w14:paraId="7C120701" w14:textId="77777777" w:rsidR="009F4180" w:rsidRDefault="009F41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F502" w14:textId="77777777" w:rsidR="009F4180" w:rsidRDefault="009F4180">
      <w:r>
        <w:separator/>
      </w:r>
    </w:p>
  </w:footnote>
  <w:footnote w:type="continuationSeparator" w:id="0">
    <w:p w14:paraId="212510C2" w14:textId="77777777" w:rsidR="009F4180" w:rsidRDefault="009F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848"/>
      <w:docPartObj>
        <w:docPartGallery w:val="AutoText"/>
      </w:docPartObj>
    </w:sdtPr>
    <w:sdtEndPr>
      <w:rPr>
        <w:sz w:val="22"/>
        <w:szCs w:val="22"/>
      </w:rPr>
    </w:sdtEndPr>
    <w:sdtContent>
      <w:p w14:paraId="5A5925FD" w14:textId="77777777" w:rsidR="009D4752" w:rsidRDefault="009D4752">
        <w:pPr>
          <w:pStyle w:val="Cabealho"/>
          <w:jc w:val="right"/>
          <w:rPr>
            <w:sz w:val="22"/>
          </w:rPr>
        </w:pPr>
        <w:r>
          <w:rPr>
            <w:sz w:val="22"/>
          </w:rPr>
          <w:fldChar w:fldCharType="begin"/>
        </w:r>
        <w:r>
          <w:rPr>
            <w:sz w:val="22"/>
          </w:rPr>
          <w:instrText xml:space="preserve"> PAGE   \* MERGEFORMAT </w:instrText>
        </w:r>
        <w:r>
          <w:rPr>
            <w:sz w:val="22"/>
          </w:rPr>
          <w:fldChar w:fldCharType="separate"/>
        </w:r>
        <w:r>
          <w:rPr>
            <w:sz w:val="22"/>
          </w:rPr>
          <w:t>5</w:t>
        </w:r>
        <w:r>
          <w:rPr>
            <w:sz w:val="22"/>
          </w:rPr>
          <w:fldChar w:fldCharType="end"/>
        </w:r>
      </w:p>
    </w:sdtContent>
  </w:sdt>
  <w:p w14:paraId="2913471C" w14:textId="77777777" w:rsidR="009D4752" w:rsidRDefault="009D47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172318"/>
      <w:docPartObj>
        <w:docPartGallery w:val="AutoText"/>
      </w:docPartObj>
    </w:sdtPr>
    <w:sdtEndPr/>
    <w:sdtContent>
      <w:p w14:paraId="687E0ED6" w14:textId="77777777" w:rsidR="009D4752" w:rsidRDefault="009D4752">
        <w:pPr>
          <w:pStyle w:val="Cabealho"/>
          <w:jc w:val="right"/>
        </w:pPr>
        <w:r>
          <w:fldChar w:fldCharType="begin"/>
        </w:r>
        <w:r>
          <w:instrText>PAGE   \* MERGEFORMAT</w:instrText>
        </w:r>
        <w:r>
          <w:fldChar w:fldCharType="separate"/>
        </w:r>
        <w:r>
          <w:t>3</w:t>
        </w:r>
        <w:r>
          <w:fldChar w:fldCharType="end"/>
        </w:r>
      </w:p>
    </w:sdtContent>
  </w:sdt>
  <w:p w14:paraId="470C0507" w14:textId="77777777" w:rsidR="009D4752" w:rsidRDefault="009D47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Commarcadores4"/>
      <w:lvlText w:val=""/>
      <w:lvlJc w:val="left"/>
      <w:pPr>
        <w:tabs>
          <w:tab w:val="left" w:pos="1209"/>
        </w:tabs>
        <w:ind w:left="1209" w:hanging="360"/>
      </w:pPr>
      <w:rPr>
        <w:rFonts w:ascii="Symbol" w:hAnsi="Symbol" w:hint="default"/>
      </w:rPr>
    </w:lvl>
  </w:abstractNum>
  <w:abstractNum w:abstractNumId="1" w15:restartNumberingAfterBreak="0">
    <w:nsid w:val="0719786E"/>
    <w:multiLevelType w:val="multilevel"/>
    <w:tmpl w:val="0719786E"/>
    <w:lvl w:ilvl="0">
      <w:start w:val="1"/>
      <w:numFmt w:val="decimal"/>
      <w:pStyle w:val="Ttulo1"/>
      <w:lvlText w:val="%1"/>
      <w:lvlJc w:val="left"/>
      <w:pPr>
        <w:ind w:left="71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0D2AC3"/>
    <w:multiLevelType w:val="multilevel"/>
    <w:tmpl w:val="0B0D2AC3"/>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E7EE7"/>
    <w:multiLevelType w:val="multilevel"/>
    <w:tmpl w:val="12DE7EE7"/>
    <w:lvl w:ilvl="0">
      <w:start w:val="2"/>
      <w:numFmt w:val="decimal"/>
      <w:lvlText w:val="%1"/>
      <w:lvlJc w:val="left"/>
      <w:pPr>
        <w:ind w:left="360" w:hanging="360"/>
      </w:pPr>
      <w:rPr>
        <w:rFonts w:hint="default"/>
      </w:rPr>
    </w:lvl>
    <w:lvl w:ilvl="1">
      <w:start w:val="1"/>
      <w:numFmt w:val="decimal"/>
      <w:pStyle w:val="Ttulo2"/>
      <w:lvlText w:val="%1.%2"/>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start w:val="1"/>
      <w:numFmt w:val="decimal"/>
      <w:pStyle w:val="Ttulo3"/>
      <w:lvlText w:val="%1.%2.%3"/>
      <w:lvlJc w:val="left"/>
      <w:pPr>
        <w:tabs>
          <w:tab w:val="left" w:pos="1931"/>
        </w:tabs>
        <w:ind w:left="1355" w:hanging="504"/>
      </w:pPr>
      <w:rPr>
        <w:rFonts w:hint="default"/>
      </w:rPr>
    </w:lvl>
    <w:lvl w:ilvl="3">
      <w:start w:val="1"/>
      <w:numFmt w:val="decimal"/>
      <w:pStyle w:val="Ttulo4"/>
      <w:lvlText w:val="%1.%2.%3.%4"/>
      <w:lvlJc w:val="left"/>
      <w:pPr>
        <w:tabs>
          <w:tab w:val="left" w:pos="2520"/>
        </w:tabs>
        <w:ind w:left="1728" w:hanging="648"/>
      </w:pPr>
      <w:rPr>
        <w:rFonts w:hint="default"/>
      </w:rPr>
    </w:lvl>
    <w:lvl w:ilvl="4">
      <w:start w:val="1"/>
      <w:numFmt w:val="decimal"/>
      <w:pStyle w:val="Ttulo5"/>
      <w:lvlText w:val="%1.%2.%3.%4.%5"/>
      <w:lvlJc w:val="left"/>
      <w:pPr>
        <w:tabs>
          <w:tab w:val="left" w:pos="2880"/>
        </w:tabs>
        <w:ind w:left="2232" w:hanging="792"/>
      </w:pPr>
      <w:rPr>
        <w:rFonts w:hint="default"/>
      </w:rPr>
    </w:lvl>
    <w:lvl w:ilvl="5">
      <w:start w:val="1"/>
      <w:numFmt w:val="decimal"/>
      <w:lvlText w:val="%1.%2.%3.%4.%5.%6."/>
      <w:lvlJc w:val="left"/>
      <w:pPr>
        <w:tabs>
          <w:tab w:val="left" w:pos="396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432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4" w15:restartNumberingAfterBreak="0">
    <w:nsid w:val="15C01B04"/>
    <w:multiLevelType w:val="singleLevel"/>
    <w:tmpl w:val="15C01B04"/>
    <w:lvl w:ilvl="0">
      <w:start w:val="1"/>
      <w:numFmt w:val="bullet"/>
      <w:pStyle w:val="Item1"/>
      <w:lvlText w:val=""/>
      <w:lvlJc w:val="left"/>
      <w:pPr>
        <w:tabs>
          <w:tab w:val="left" w:pos="360"/>
        </w:tabs>
        <w:ind w:left="360" w:hanging="360"/>
      </w:pPr>
      <w:rPr>
        <w:rFonts w:ascii="Symbol" w:hAnsi="Symbol" w:hint="default"/>
      </w:rPr>
    </w:lvl>
  </w:abstractNum>
  <w:abstractNum w:abstractNumId="5" w15:restartNumberingAfterBreak="0">
    <w:nsid w:val="4EB549D4"/>
    <w:multiLevelType w:val="singleLevel"/>
    <w:tmpl w:val="4EB549D4"/>
    <w:lvl w:ilvl="0">
      <w:start w:val="1"/>
      <w:numFmt w:val="decimal"/>
      <w:pStyle w:val="Itemnumerado1"/>
      <w:lvlText w:val="%1."/>
      <w:lvlJc w:val="left"/>
      <w:pPr>
        <w:tabs>
          <w:tab w:val="left" w:pos="1559"/>
        </w:tabs>
        <w:ind w:left="1559" w:hanging="850"/>
      </w:pPr>
    </w:lvl>
  </w:abstractNum>
  <w:abstractNum w:abstractNumId="6" w15:restartNumberingAfterBreak="0">
    <w:nsid w:val="731C505A"/>
    <w:multiLevelType w:val="singleLevel"/>
    <w:tmpl w:val="731C505A"/>
    <w:lvl w:ilvl="0">
      <w:start w:val="1"/>
      <w:numFmt w:val="bullet"/>
      <w:pStyle w:val="Item2"/>
      <w:lvlText w:val="-"/>
      <w:lvlJc w:val="left"/>
      <w:pPr>
        <w:tabs>
          <w:tab w:val="left" w:pos="360"/>
        </w:tabs>
        <w:ind w:left="360" w:hanging="360"/>
      </w:pPr>
      <w:rPr>
        <w:rFonts w:ascii="Times New Roman" w:hAnsi="Times New Roman" w:hint="default"/>
      </w:rPr>
    </w:lvl>
  </w:abstractNum>
  <w:abstractNum w:abstractNumId="7" w15:restartNumberingAfterBreak="0">
    <w:nsid w:val="7A4503D0"/>
    <w:multiLevelType w:val="singleLevel"/>
    <w:tmpl w:val="7A4503D0"/>
    <w:lvl w:ilvl="0">
      <w:start w:val="1"/>
      <w:numFmt w:val="decimal"/>
      <w:pStyle w:val="Itemnumerado2"/>
      <w:lvlText w:val="%1."/>
      <w:lvlJc w:val="left"/>
      <w:pPr>
        <w:tabs>
          <w:tab w:val="left" w:pos="1559"/>
        </w:tabs>
        <w:ind w:left="1559" w:hanging="425"/>
      </w:pPr>
    </w:lvl>
  </w:abstractNum>
  <w:abstractNum w:abstractNumId="8" w15:restartNumberingAfterBreak="0">
    <w:nsid w:val="7C3C622C"/>
    <w:multiLevelType w:val="multilevel"/>
    <w:tmpl w:val="7C3C622C"/>
    <w:lvl w:ilvl="0">
      <w:start w:val="1"/>
      <w:numFmt w:val="decimal"/>
      <w:lvlText w:val="%1"/>
      <w:lvlJc w:val="left"/>
      <w:pPr>
        <w:tabs>
          <w:tab w:val="left" w:pos="360"/>
        </w:tabs>
        <w:ind w:left="0" w:firstLine="0"/>
      </w:pPr>
    </w:lvl>
    <w:lvl w:ilvl="1">
      <w:start w:val="1"/>
      <w:numFmt w:val="decimal"/>
      <w:lvlText w:val="%1.%2"/>
      <w:lvlJc w:val="left"/>
      <w:pPr>
        <w:tabs>
          <w:tab w:val="left" w:pos="1440"/>
        </w:tabs>
        <w:ind w:left="720" w:firstLine="0"/>
      </w:pPr>
    </w:lvl>
    <w:lvl w:ilvl="2">
      <w:start w:val="1"/>
      <w:numFmt w:val="decimal"/>
      <w:lvlText w:val="%3."/>
      <w:lvlJc w:val="left"/>
      <w:pPr>
        <w:tabs>
          <w:tab w:val="left" w:pos="1800"/>
        </w:tabs>
        <w:ind w:left="1440" w:firstLine="0"/>
      </w:pPr>
    </w:lvl>
    <w:lvl w:ilvl="3">
      <w:start w:val="1"/>
      <w:numFmt w:val="lowerLetter"/>
      <w:lvlText w:val="%4)"/>
      <w:lvlJc w:val="left"/>
      <w:pPr>
        <w:tabs>
          <w:tab w:val="left" w:pos="2520"/>
        </w:tabs>
        <w:ind w:left="2160" w:firstLine="0"/>
      </w:pPr>
    </w:lvl>
    <w:lvl w:ilvl="4">
      <w:start w:val="1"/>
      <w:numFmt w:val="decimal"/>
      <w:lvlText w:val="(%5)"/>
      <w:lvlJc w:val="left"/>
      <w:pPr>
        <w:tabs>
          <w:tab w:val="left" w:pos="3240"/>
        </w:tabs>
        <w:ind w:left="2880" w:firstLine="0"/>
      </w:pPr>
    </w:lvl>
    <w:lvl w:ilvl="5">
      <w:start w:val="1"/>
      <w:numFmt w:val="lowerLetter"/>
      <w:pStyle w:val="Ttulo6"/>
      <w:lvlText w:val="(%6)"/>
      <w:lvlJc w:val="left"/>
      <w:pPr>
        <w:tabs>
          <w:tab w:val="left" w:pos="3960"/>
        </w:tabs>
        <w:ind w:left="3600" w:firstLine="0"/>
      </w:pPr>
    </w:lvl>
    <w:lvl w:ilvl="6">
      <w:start w:val="1"/>
      <w:numFmt w:val="lowerRoman"/>
      <w:pStyle w:val="Ttulo7"/>
      <w:lvlText w:val="(%7)"/>
      <w:lvlJc w:val="left"/>
      <w:pPr>
        <w:tabs>
          <w:tab w:val="left" w:pos="4680"/>
        </w:tabs>
        <w:ind w:left="4320" w:firstLine="0"/>
      </w:pPr>
    </w:lvl>
    <w:lvl w:ilvl="7">
      <w:start w:val="1"/>
      <w:numFmt w:val="lowerLetter"/>
      <w:pStyle w:val="Ttulo8"/>
      <w:lvlText w:val="(%8)"/>
      <w:lvlJc w:val="left"/>
      <w:pPr>
        <w:tabs>
          <w:tab w:val="left" w:pos="5400"/>
        </w:tabs>
        <w:ind w:left="5040" w:firstLine="0"/>
      </w:pPr>
    </w:lvl>
    <w:lvl w:ilvl="8">
      <w:start w:val="1"/>
      <w:numFmt w:val="lowerRoman"/>
      <w:pStyle w:val="Ttulo9"/>
      <w:lvlText w:val="(%9)"/>
      <w:lvlJc w:val="left"/>
      <w:pPr>
        <w:tabs>
          <w:tab w:val="left" w:pos="6120"/>
        </w:tabs>
        <w:ind w:left="5760" w:firstLine="0"/>
      </w:pPr>
    </w:lvl>
  </w:abstractNum>
  <w:num w:numId="1" w16cid:durableId="585843502">
    <w:abstractNumId w:val="1"/>
  </w:num>
  <w:num w:numId="2" w16cid:durableId="427890455">
    <w:abstractNumId w:val="3"/>
  </w:num>
  <w:num w:numId="3" w16cid:durableId="555968550">
    <w:abstractNumId w:val="8"/>
  </w:num>
  <w:num w:numId="4" w16cid:durableId="273365777">
    <w:abstractNumId w:val="0"/>
  </w:num>
  <w:num w:numId="5" w16cid:durableId="466708585">
    <w:abstractNumId w:val="5"/>
  </w:num>
  <w:num w:numId="6" w16cid:durableId="672997353">
    <w:abstractNumId w:val="4"/>
  </w:num>
  <w:num w:numId="7" w16cid:durableId="960258717">
    <w:abstractNumId w:val="6"/>
  </w:num>
  <w:num w:numId="8" w16cid:durableId="1682778291">
    <w:abstractNumId w:val="7"/>
  </w:num>
  <w:num w:numId="9" w16cid:durableId="1830707302">
    <w:abstractNumId w:val="2"/>
  </w:num>
  <w:num w:numId="10" w16cid:durableId="162962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916"/>
    <w:rsid w:val="000103C8"/>
    <w:rsid w:val="000124B3"/>
    <w:rsid w:val="0001688E"/>
    <w:rsid w:val="0001753E"/>
    <w:rsid w:val="0002400C"/>
    <w:rsid w:val="00025E4F"/>
    <w:rsid w:val="00036019"/>
    <w:rsid w:val="00036632"/>
    <w:rsid w:val="00036E22"/>
    <w:rsid w:val="00037281"/>
    <w:rsid w:val="00037393"/>
    <w:rsid w:val="00037B8A"/>
    <w:rsid w:val="000415C9"/>
    <w:rsid w:val="00042B75"/>
    <w:rsid w:val="00050777"/>
    <w:rsid w:val="0005345E"/>
    <w:rsid w:val="0005656B"/>
    <w:rsid w:val="000568BF"/>
    <w:rsid w:val="000574C0"/>
    <w:rsid w:val="0006139C"/>
    <w:rsid w:val="00061E39"/>
    <w:rsid w:val="00062707"/>
    <w:rsid w:val="000634C2"/>
    <w:rsid w:val="0006721E"/>
    <w:rsid w:val="00067DF4"/>
    <w:rsid w:val="00067E24"/>
    <w:rsid w:val="00070E09"/>
    <w:rsid w:val="00077B3B"/>
    <w:rsid w:val="00092B12"/>
    <w:rsid w:val="000959C0"/>
    <w:rsid w:val="00096152"/>
    <w:rsid w:val="000A6C43"/>
    <w:rsid w:val="000B0F31"/>
    <w:rsid w:val="000B2AA5"/>
    <w:rsid w:val="000B5B9B"/>
    <w:rsid w:val="000B66E6"/>
    <w:rsid w:val="000C091A"/>
    <w:rsid w:val="000C1569"/>
    <w:rsid w:val="000C4643"/>
    <w:rsid w:val="000C789E"/>
    <w:rsid w:val="000D0C3A"/>
    <w:rsid w:val="000D3FA1"/>
    <w:rsid w:val="000D67EB"/>
    <w:rsid w:val="000E0159"/>
    <w:rsid w:val="000E51A4"/>
    <w:rsid w:val="000E5412"/>
    <w:rsid w:val="000F03AE"/>
    <w:rsid w:val="000F1FED"/>
    <w:rsid w:val="000F28F6"/>
    <w:rsid w:val="00103AA3"/>
    <w:rsid w:val="0012018C"/>
    <w:rsid w:val="001205A4"/>
    <w:rsid w:val="00125010"/>
    <w:rsid w:val="00130337"/>
    <w:rsid w:val="00130FC7"/>
    <w:rsid w:val="001374EE"/>
    <w:rsid w:val="00141244"/>
    <w:rsid w:val="001424B9"/>
    <w:rsid w:val="00143EDF"/>
    <w:rsid w:val="00144AB0"/>
    <w:rsid w:val="00145D0B"/>
    <w:rsid w:val="00147BBD"/>
    <w:rsid w:val="001606A3"/>
    <w:rsid w:val="00164154"/>
    <w:rsid w:val="00172787"/>
    <w:rsid w:val="001764C8"/>
    <w:rsid w:val="00177B10"/>
    <w:rsid w:val="0018242C"/>
    <w:rsid w:val="00182671"/>
    <w:rsid w:val="00183124"/>
    <w:rsid w:val="001858DA"/>
    <w:rsid w:val="00192970"/>
    <w:rsid w:val="0019490B"/>
    <w:rsid w:val="001A00F6"/>
    <w:rsid w:val="001A00FF"/>
    <w:rsid w:val="001A17DC"/>
    <w:rsid w:val="001A27E3"/>
    <w:rsid w:val="001A4F8B"/>
    <w:rsid w:val="001A6835"/>
    <w:rsid w:val="001B10FD"/>
    <w:rsid w:val="001B467A"/>
    <w:rsid w:val="001B6738"/>
    <w:rsid w:val="001C0DDF"/>
    <w:rsid w:val="001C47C0"/>
    <w:rsid w:val="001C5217"/>
    <w:rsid w:val="001C6C13"/>
    <w:rsid w:val="001D2159"/>
    <w:rsid w:val="001D59B6"/>
    <w:rsid w:val="001D5AB1"/>
    <w:rsid w:val="001D62CD"/>
    <w:rsid w:val="001E4583"/>
    <w:rsid w:val="001E4D55"/>
    <w:rsid w:val="001F02FB"/>
    <w:rsid w:val="00211DF2"/>
    <w:rsid w:val="00216DF0"/>
    <w:rsid w:val="002222CE"/>
    <w:rsid w:val="0022286C"/>
    <w:rsid w:val="00226F54"/>
    <w:rsid w:val="00232066"/>
    <w:rsid w:val="00235ECF"/>
    <w:rsid w:val="00236F70"/>
    <w:rsid w:val="00244FEB"/>
    <w:rsid w:val="0025001D"/>
    <w:rsid w:val="00250872"/>
    <w:rsid w:val="002520EC"/>
    <w:rsid w:val="002560D4"/>
    <w:rsid w:val="00266133"/>
    <w:rsid w:val="0026750E"/>
    <w:rsid w:val="002712EA"/>
    <w:rsid w:val="0027162A"/>
    <w:rsid w:val="00274E68"/>
    <w:rsid w:val="0027686E"/>
    <w:rsid w:val="00283871"/>
    <w:rsid w:val="002839A5"/>
    <w:rsid w:val="002856A0"/>
    <w:rsid w:val="00291371"/>
    <w:rsid w:val="00296D26"/>
    <w:rsid w:val="002A2CD1"/>
    <w:rsid w:val="002A4E08"/>
    <w:rsid w:val="002A5103"/>
    <w:rsid w:val="002A62A8"/>
    <w:rsid w:val="002B4516"/>
    <w:rsid w:val="002B490C"/>
    <w:rsid w:val="002B4AF9"/>
    <w:rsid w:val="002B6200"/>
    <w:rsid w:val="002C473E"/>
    <w:rsid w:val="002D06EA"/>
    <w:rsid w:val="002D0959"/>
    <w:rsid w:val="002D15B9"/>
    <w:rsid w:val="002D1A0F"/>
    <w:rsid w:val="002D40BD"/>
    <w:rsid w:val="002E332F"/>
    <w:rsid w:val="002E5C02"/>
    <w:rsid w:val="002E5C78"/>
    <w:rsid w:val="002F30AD"/>
    <w:rsid w:val="002F474B"/>
    <w:rsid w:val="00302705"/>
    <w:rsid w:val="00302A43"/>
    <w:rsid w:val="003031D3"/>
    <w:rsid w:val="0030726E"/>
    <w:rsid w:val="003109F0"/>
    <w:rsid w:val="00312A39"/>
    <w:rsid w:val="00316771"/>
    <w:rsid w:val="00331321"/>
    <w:rsid w:val="00331369"/>
    <w:rsid w:val="00334E86"/>
    <w:rsid w:val="003364C3"/>
    <w:rsid w:val="00341505"/>
    <w:rsid w:val="003420D2"/>
    <w:rsid w:val="003508E8"/>
    <w:rsid w:val="00351172"/>
    <w:rsid w:val="003514ED"/>
    <w:rsid w:val="0035270A"/>
    <w:rsid w:val="0035585C"/>
    <w:rsid w:val="0035749A"/>
    <w:rsid w:val="00357D18"/>
    <w:rsid w:val="003630A2"/>
    <w:rsid w:val="0036423A"/>
    <w:rsid w:val="00376416"/>
    <w:rsid w:val="003837A3"/>
    <w:rsid w:val="0038554E"/>
    <w:rsid w:val="00391327"/>
    <w:rsid w:val="0039259D"/>
    <w:rsid w:val="0039269C"/>
    <w:rsid w:val="0039401D"/>
    <w:rsid w:val="003A1CC1"/>
    <w:rsid w:val="003A45D5"/>
    <w:rsid w:val="003A6A3C"/>
    <w:rsid w:val="003B4284"/>
    <w:rsid w:val="003B709B"/>
    <w:rsid w:val="003C1327"/>
    <w:rsid w:val="003C2238"/>
    <w:rsid w:val="003C3B4E"/>
    <w:rsid w:val="003D17E0"/>
    <w:rsid w:val="003D30B0"/>
    <w:rsid w:val="003D6E96"/>
    <w:rsid w:val="003D7781"/>
    <w:rsid w:val="003D7C81"/>
    <w:rsid w:val="003E054E"/>
    <w:rsid w:val="003E40C2"/>
    <w:rsid w:val="003F0919"/>
    <w:rsid w:val="003F320A"/>
    <w:rsid w:val="003F3940"/>
    <w:rsid w:val="003F646F"/>
    <w:rsid w:val="003F671E"/>
    <w:rsid w:val="00412A0B"/>
    <w:rsid w:val="004135E6"/>
    <w:rsid w:val="004229F3"/>
    <w:rsid w:val="00426284"/>
    <w:rsid w:val="00432C34"/>
    <w:rsid w:val="00435CAC"/>
    <w:rsid w:val="00440BE2"/>
    <w:rsid w:val="00441F2A"/>
    <w:rsid w:val="00442214"/>
    <w:rsid w:val="00445244"/>
    <w:rsid w:val="00446916"/>
    <w:rsid w:val="00447491"/>
    <w:rsid w:val="00447B70"/>
    <w:rsid w:val="004516C0"/>
    <w:rsid w:val="00454C64"/>
    <w:rsid w:val="00460066"/>
    <w:rsid w:val="004621DD"/>
    <w:rsid w:val="00464B1A"/>
    <w:rsid w:val="004719A1"/>
    <w:rsid w:val="00472E73"/>
    <w:rsid w:val="00474E5B"/>
    <w:rsid w:val="00475580"/>
    <w:rsid w:val="00477E5D"/>
    <w:rsid w:val="004826F1"/>
    <w:rsid w:val="00486E7E"/>
    <w:rsid w:val="004A0237"/>
    <w:rsid w:val="004A0971"/>
    <w:rsid w:val="004A7264"/>
    <w:rsid w:val="004C6F72"/>
    <w:rsid w:val="004D2041"/>
    <w:rsid w:val="004D2542"/>
    <w:rsid w:val="004E0597"/>
    <w:rsid w:val="004E446D"/>
    <w:rsid w:val="004E4DF7"/>
    <w:rsid w:val="004E6EC8"/>
    <w:rsid w:val="004E7A7F"/>
    <w:rsid w:val="00502844"/>
    <w:rsid w:val="0050299F"/>
    <w:rsid w:val="00503143"/>
    <w:rsid w:val="0050508B"/>
    <w:rsid w:val="00506B6C"/>
    <w:rsid w:val="005163B0"/>
    <w:rsid w:val="005200B4"/>
    <w:rsid w:val="00521E3B"/>
    <w:rsid w:val="0052593C"/>
    <w:rsid w:val="005274C2"/>
    <w:rsid w:val="005335AB"/>
    <w:rsid w:val="00533BA1"/>
    <w:rsid w:val="00537857"/>
    <w:rsid w:val="00541E59"/>
    <w:rsid w:val="00543F2F"/>
    <w:rsid w:val="005464AE"/>
    <w:rsid w:val="00550D5D"/>
    <w:rsid w:val="0055376A"/>
    <w:rsid w:val="0055576A"/>
    <w:rsid w:val="00560176"/>
    <w:rsid w:val="00561114"/>
    <w:rsid w:val="00565D2C"/>
    <w:rsid w:val="00567EC4"/>
    <w:rsid w:val="005700E4"/>
    <w:rsid w:val="00585E17"/>
    <w:rsid w:val="00594412"/>
    <w:rsid w:val="005B03E8"/>
    <w:rsid w:val="005C5509"/>
    <w:rsid w:val="005D2C90"/>
    <w:rsid w:val="005D69BB"/>
    <w:rsid w:val="005F0977"/>
    <w:rsid w:val="005F3687"/>
    <w:rsid w:val="005F48C5"/>
    <w:rsid w:val="005F519F"/>
    <w:rsid w:val="005F772A"/>
    <w:rsid w:val="00601440"/>
    <w:rsid w:val="00611210"/>
    <w:rsid w:val="00620CAE"/>
    <w:rsid w:val="006245E3"/>
    <w:rsid w:val="00624CF1"/>
    <w:rsid w:val="00625ED0"/>
    <w:rsid w:val="006301D3"/>
    <w:rsid w:val="006337C8"/>
    <w:rsid w:val="00635C5F"/>
    <w:rsid w:val="0064122B"/>
    <w:rsid w:val="0064229C"/>
    <w:rsid w:val="00643A2D"/>
    <w:rsid w:val="00644473"/>
    <w:rsid w:val="006535DF"/>
    <w:rsid w:val="006548DA"/>
    <w:rsid w:val="00657A3C"/>
    <w:rsid w:val="00664791"/>
    <w:rsid w:val="006766EB"/>
    <w:rsid w:val="00681D0E"/>
    <w:rsid w:val="0069249C"/>
    <w:rsid w:val="00692C8E"/>
    <w:rsid w:val="006948D1"/>
    <w:rsid w:val="00694F40"/>
    <w:rsid w:val="00696343"/>
    <w:rsid w:val="006A0F5F"/>
    <w:rsid w:val="006A1C0F"/>
    <w:rsid w:val="006A7D7A"/>
    <w:rsid w:val="006C04EC"/>
    <w:rsid w:val="006C20FC"/>
    <w:rsid w:val="006C57FC"/>
    <w:rsid w:val="006D301C"/>
    <w:rsid w:val="006D34CB"/>
    <w:rsid w:val="006E0CB1"/>
    <w:rsid w:val="006E1944"/>
    <w:rsid w:val="006F09FB"/>
    <w:rsid w:val="006F7E3D"/>
    <w:rsid w:val="00702117"/>
    <w:rsid w:val="007046D9"/>
    <w:rsid w:val="00706CCC"/>
    <w:rsid w:val="007111F9"/>
    <w:rsid w:val="0071505F"/>
    <w:rsid w:val="007178DD"/>
    <w:rsid w:val="00727673"/>
    <w:rsid w:val="00732FB4"/>
    <w:rsid w:val="00742BC6"/>
    <w:rsid w:val="007431DF"/>
    <w:rsid w:val="00747750"/>
    <w:rsid w:val="00751AA7"/>
    <w:rsid w:val="00756A5E"/>
    <w:rsid w:val="007656F2"/>
    <w:rsid w:val="00770AFF"/>
    <w:rsid w:val="00770C18"/>
    <w:rsid w:val="00770E96"/>
    <w:rsid w:val="0077129E"/>
    <w:rsid w:val="00771536"/>
    <w:rsid w:val="00776BA1"/>
    <w:rsid w:val="007911EE"/>
    <w:rsid w:val="00794617"/>
    <w:rsid w:val="007961AD"/>
    <w:rsid w:val="00796FD6"/>
    <w:rsid w:val="007974A1"/>
    <w:rsid w:val="007A3F10"/>
    <w:rsid w:val="007A5197"/>
    <w:rsid w:val="007A55EE"/>
    <w:rsid w:val="007A57E7"/>
    <w:rsid w:val="007A60B1"/>
    <w:rsid w:val="007A60F2"/>
    <w:rsid w:val="007A6E26"/>
    <w:rsid w:val="007A7859"/>
    <w:rsid w:val="007B1AA2"/>
    <w:rsid w:val="007B24AA"/>
    <w:rsid w:val="007B5637"/>
    <w:rsid w:val="007C116A"/>
    <w:rsid w:val="007D2381"/>
    <w:rsid w:val="007D6C66"/>
    <w:rsid w:val="007D7F95"/>
    <w:rsid w:val="007E569B"/>
    <w:rsid w:val="007E5E7C"/>
    <w:rsid w:val="007E7A2F"/>
    <w:rsid w:val="007F411C"/>
    <w:rsid w:val="007F7352"/>
    <w:rsid w:val="008014D7"/>
    <w:rsid w:val="008046AB"/>
    <w:rsid w:val="00806110"/>
    <w:rsid w:val="00810911"/>
    <w:rsid w:val="008122BD"/>
    <w:rsid w:val="00815583"/>
    <w:rsid w:val="00820EBA"/>
    <w:rsid w:val="00822B9B"/>
    <w:rsid w:val="00822E4F"/>
    <w:rsid w:val="00825680"/>
    <w:rsid w:val="0082608F"/>
    <w:rsid w:val="008260DC"/>
    <w:rsid w:val="00826E75"/>
    <w:rsid w:val="0083061B"/>
    <w:rsid w:val="00834205"/>
    <w:rsid w:val="008400CA"/>
    <w:rsid w:val="00840531"/>
    <w:rsid w:val="00842533"/>
    <w:rsid w:val="00842CCD"/>
    <w:rsid w:val="00850627"/>
    <w:rsid w:val="008528C7"/>
    <w:rsid w:val="0085426D"/>
    <w:rsid w:val="00857AEC"/>
    <w:rsid w:val="008624BE"/>
    <w:rsid w:val="008628E9"/>
    <w:rsid w:val="00862BEB"/>
    <w:rsid w:val="0086430A"/>
    <w:rsid w:val="0087360D"/>
    <w:rsid w:val="00877E33"/>
    <w:rsid w:val="00880D0C"/>
    <w:rsid w:val="00882969"/>
    <w:rsid w:val="0088461F"/>
    <w:rsid w:val="0089269C"/>
    <w:rsid w:val="008A1316"/>
    <w:rsid w:val="008A438D"/>
    <w:rsid w:val="008A4763"/>
    <w:rsid w:val="008A507C"/>
    <w:rsid w:val="008A5E8B"/>
    <w:rsid w:val="008A6850"/>
    <w:rsid w:val="008B2ABA"/>
    <w:rsid w:val="008B3A8E"/>
    <w:rsid w:val="008B58BE"/>
    <w:rsid w:val="008B7ACF"/>
    <w:rsid w:val="008C0278"/>
    <w:rsid w:val="008C055E"/>
    <w:rsid w:val="008D2291"/>
    <w:rsid w:val="008D3115"/>
    <w:rsid w:val="008D3D00"/>
    <w:rsid w:val="008D5841"/>
    <w:rsid w:val="008E25AF"/>
    <w:rsid w:val="008E3B02"/>
    <w:rsid w:val="008E456A"/>
    <w:rsid w:val="008F0FF1"/>
    <w:rsid w:val="008F711E"/>
    <w:rsid w:val="0090299D"/>
    <w:rsid w:val="009077D1"/>
    <w:rsid w:val="00911C88"/>
    <w:rsid w:val="00911ECB"/>
    <w:rsid w:val="009162D1"/>
    <w:rsid w:val="009165A6"/>
    <w:rsid w:val="0092007E"/>
    <w:rsid w:val="009316DC"/>
    <w:rsid w:val="00932EBE"/>
    <w:rsid w:val="009351AB"/>
    <w:rsid w:val="00940B0B"/>
    <w:rsid w:val="00947270"/>
    <w:rsid w:val="009472F5"/>
    <w:rsid w:val="009516DF"/>
    <w:rsid w:val="00955628"/>
    <w:rsid w:val="00955975"/>
    <w:rsid w:val="00957AAF"/>
    <w:rsid w:val="00961477"/>
    <w:rsid w:val="0097412A"/>
    <w:rsid w:val="0097417E"/>
    <w:rsid w:val="00975BDC"/>
    <w:rsid w:val="00977C8C"/>
    <w:rsid w:val="0098097B"/>
    <w:rsid w:val="00981C54"/>
    <w:rsid w:val="0098235B"/>
    <w:rsid w:val="00986158"/>
    <w:rsid w:val="00991BD8"/>
    <w:rsid w:val="009A0210"/>
    <w:rsid w:val="009A2471"/>
    <w:rsid w:val="009A38B9"/>
    <w:rsid w:val="009A49A4"/>
    <w:rsid w:val="009B3597"/>
    <w:rsid w:val="009B3AAA"/>
    <w:rsid w:val="009C1C18"/>
    <w:rsid w:val="009C26CB"/>
    <w:rsid w:val="009C46BA"/>
    <w:rsid w:val="009D2618"/>
    <w:rsid w:val="009D4752"/>
    <w:rsid w:val="009D655E"/>
    <w:rsid w:val="009D700F"/>
    <w:rsid w:val="009E196C"/>
    <w:rsid w:val="009E28AA"/>
    <w:rsid w:val="009E3F57"/>
    <w:rsid w:val="009F0263"/>
    <w:rsid w:val="009F3EB6"/>
    <w:rsid w:val="009F4180"/>
    <w:rsid w:val="009F4885"/>
    <w:rsid w:val="009F76DA"/>
    <w:rsid w:val="00A01824"/>
    <w:rsid w:val="00A02DCE"/>
    <w:rsid w:val="00A0400C"/>
    <w:rsid w:val="00A12D81"/>
    <w:rsid w:val="00A14D71"/>
    <w:rsid w:val="00A201EC"/>
    <w:rsid w:val="00A20513"/>
    <w:rsid w:val="00A35DAC"/>
    <w:rsid w:val="00A36A27"/>
    <w:rsid w:val="00A44DC8"/>
    <w:rsid w:val="00A4594E"/>
    <w:rsid w:val="00A61CDE"/>
    <w:rsid w:val="00A61D25"/>
    <w:rsid w:val="00A6210C"/>
    <w:rsid w:val="00A6507E"/>
    <w:rsid w:val="00A708F2"/>
    <w:rsid w:val="00A71923"/>
    <w:rsid w:val="00A72881"/>
    <w:rsid w:val="00A74C18"/>
    <w:rsid w:val="00A7540B"/>
    <w:rsid w:val="00A761CB"/>
    <w:rsid w:val="00A77264"/>
    <w:rsid w:val="00A833A5"/>
    <w:rsid w:val="00A8549E"/>
    <w:rsid w:val="00A87DE6"/>
    <w:rsid w:val="00A90453"/>
    <w:rsid w:val="00A921F3"/>
    <w:rsid w:val="00A92E19"/>
    <w:rsid w:val="00A9588C"/>
    <w:rsid w:val="00A97F7F"/>
    <w:rsid w:val="00AA113A"/>
    <w:rsid w:val="00AA2A0C"/>
    <w:rsid w:val="00AA2D04"/>
    <w:rsid w:val="00AA6AE0"/>
    <w:rsid w:val="00AB1611"/>
    <w:rsid w:val="00AB3C23"/>
    <w:rsid w:val="00AB6909"/>
    <w:rsid w:val="00AB6AC3"/>
    <w:rsid w:val="00AC1062"/>
    <w:rsid w:val="00AC183E"/>
    <w:rsid w:val="00AC3889"/>
    <w:rsid w:val="00AC5FC8"/>
    <w:rsid w:val="00AD18E2"/>
    <w:rsid w:val="00AD4103"/>
    <w:rsid w:val="00AD5801"/>
    <w:rsid w:val="00AE07FE"/>
    <w:rsid w:val="00AE45B9"/>
    <w:rsid w:val="00AF6F97"/>
    <w:rsid w:val="00AF7503"/>
    <w:rsid w:val="00B01F14"/>
    <w:rsid w:val="00B058DB"/>
    <w:rsid w:val="00B10AF3"/>
    <w:rsid w:val="00B10BD4"/>
    <w:rsid w:val="00B15ED8"/>
    <w:rsid w:val="00B23D81"/>
    <w:rsid w:val="00B2649D"/>
    <w:rsid w:val="00B275D2"/>
    <w:rsid w:val="00B30348"/>
    <w:rsid w:val="00B321E5"/>
    <w:rsid w:val="00B412E2"/>
    <w:rsid w:val="00B439A6"/>
    <w:rsid w:val="00B44560"/>
    <w:rsid w:val="00B44765"/>
    <w:rsid w:val="00B46F3E"/>
    <w:rsid w:val="00B47012"/>
    <w:rsid w:val="00B50EC9"/>
    <w:rsid w:val="00B56E1C"/>
    <w:rsid w:val="00B6137F"/>
    <w:rsid w:val="00B623C1"/>
    <w:rsid w:val="00B63F30"/>
    <w:rsid w:val="00B65375"/>
    <w:rsid w:val="00B65F1B"/>
    <w:rsid w:val="00B67459"/>
    <w:rsid w:val="00B70C12"/>
    <w:rsid w:val="00B76300"/>
    <w:rsid w:val="00B82F46"/>
    <w:rsid w:val="00B853B5"/>
    <w:rsid w:val="00B86F2D"/>
    <w:rsid w:val="00B93752"/>
    <w:rsid w:val="00B956A7"/>
    <w:rsid w:val="00BA05F1"/>
    <w:rsid w:val="00BA6E58"/>
    <w:rsid w:val="00BA7689"/>
    <w:rsid w:val="00BB3733"/>
    <w:rsid w:val="00BB380B"/>
    <w:rsid w:val="00BB3F9A"/>
    <w:rsid w:val="00BB4AF3"/>
    <w:rsid w:val="00BC2254"/>
    <w:rsid w:val="00BC3364"/>
    <w:rsid w:val="00BC6599"/>
    <w:rsid w:val="00BD3B95"/>
    <w:rsid w:val="00BD4058"/>
    <w:rsid w:val="00BD55A9"/>
    <w:rsid w:val="00BE0BDB"/>
    <w:rsid w:val="00BE18FC"/>
    <w:rsid w:val="00BE4B7E"/>
    <w:rsid w:val="00BF57CB"/>
    <w:rsid w:val="00BF79E7"/>
    <w:rsid w:val="00C128A3"/>
    <w:rsid w:val="00C14071"/>
    <w:rsid w:val="00C20A81"/>
    <w:rsid w:val="00C21629"/>
    <w:rsid w:val="00C22155"/>
    <w:rsid w:val="00C235C2"/>
    <w:rsid w:val="00C41FBB"/>
    <w:rsid w:val="00C47097"/>
    <w:rsid w:val="00C50A66"/>
    <w:rsid w:val="00C56D23"/>
    <w:rsid w:val="00C571B5"/>
    <w:rsid w:val="00C576CF"/>
    <w:rsid w:val="00C61B80"/>
    <w:rsid w:val="00C61BD4"/>
    <w:rsid w:val="00C62898"/>
    <w:rsid w:val="00C66BB8"/>
    <w:rsid w:val="00C76947"/>
    <w:rsid w:val="00C77D22"/>
    <w:rsid w:val="00C8704D"/>
    <w:rsid w:val="00C87428"/>
    <w:rsid w:val="00C93DD8"/>
    <w:rsid w:val="00C94647"/>
    <w:rsid w:val="00C97E78"/>
    <w:rsid w:val="00CA4370"/>
    <w:rsid w:val="00CA6DC0"/>
    <w:rsid w:val="00CB32A0"/>
    <w:rsid w:val="00CB3577"/>
    <w:rsid w:val="00CB6DF5"/>
    <w:rsid w:val="00CC31C8"/>
    <w:rsid w:val="00CC38A6"/>
    <w:rsid w:val="00CC4DB1"/>
    <w:rsid w:val="00CD47AF"/>
    <w:rsid w:val="00CE1551"/>
    <w:rsid w:val="00CE2940"/>
    <w:rsid w:val="00CE60AD"/>
    <w:rsid w:val="00CF645F"/>
    <w:rsid w:val="00CF7AAA"/>
    <w:rsid w:val="00D02938"/>
    <w:rsid w:val="00D06088"/>
    <w:rsid w:val="00D10242"/>
    <w:rsid w:val="00D10F2B"/>
    <w:rsid w:val="00D11A42"/>
    <w:rsid w:val="00D13467"/>
    <w:rsid w:val="00D161BC"/>
    <w:rsid w:val="00D23251"/>
    <w:rsid w:val="00D2387D"/>
    <w:rsid w:val="00D24BEF"/>
    <w:rsid w:val="00D25880"/>
    <w:rsid w:val="00D32DC0"/>
    <w:rsid w:val="00D33E4C"/>
    <w:rsid w:val="00D36306"/>
    <w:rsid w:val="00D4038C"/>
    <w:rsid w:val="00D40B60"/>
    <w:rsid w:val="00D43991"/>
    <w:rsid w:val="00D440AF"/>
    <w:rsid w:val="00D44974"/>
    <w:rsid w:val="00D45BEF"/>
    <w:rsid w:val="00D47D30"/>
    <w:rsid w:val="00D51EAB"/>
    <w:rsid w:val="00D527A8"/>
    <w:rsid w:val="00D531F7"/>
    <w:rsid w:val="00D55E57"/>
    <w:rsid w:val="00D6544E"/>
    <w:rsid w:val="00D65E49"/>
    <w:rsid w:val="00D671E1"/>
    <w:rsid w:val="00D67518"/>
    <w:rsid w:val="00D75803"/>
    <w:rsid w:val="00D8006F"/>
    <w:rsid w:val="00D836C9"/>
    <w:rsid w:val="00D87731"/>
    <w:rsid w:val="00D964D9"/>
    <w:rsid w:val="00D968EB"/>
    <w:rsid w:val="00DA1DFB"/>
    <w:rsid w:val="00DA63C0"/>
    <w:rsid w:val="00DB0209"/>
    <w:rsid w:val="00DB2681"/>
    <w:rsid w:val="00DB33D5"/>
    <w:rsid w:val="00DB6D33"/>
    <w:rsid w:val="00DC33F2"/>
    <w:rsid w:val="00DC4948"/>
    <w:rsid w:val="00DD01F4"/>
    <w:rsid w:val="00DD0B92"/>
    <w:rsid w:val="00DD3CA6"/>
    <w:rsid w:val="00DD475C"/>
    <w:rsid w:val="00DD5040"/>
    <w:rsid w:val="00DE0C72"/>
    <w:rsid w:val="00DE0E82"/>
    <w:rsid w:val="00DE3623"/>
    <w:rsid w:val="00DE7AF7"/>
    <w:rsid w:val="00DF66A6"/>
    <w:rsid w:val="00E0101A"/>
    <w:rsid w:val="00E0153E"/>
    <w:rsid w:val="00E04E7C"/>
    <w:rsid w:val="00E0645D"/>
    <w:rsid w:val="00E0757D"/>
    <w:rsid w:val="00E1079F"/>
    <w:rsid w:val="00E13DBA"/>
    <w:rsid w:val="00E13E50"/>
    <w:rsid w:val="00E1550C"/>
    <w:rsid w:val="00E20799"/>
    <w:rsid w:val="00E208D6"/>
    <w:rsid w:val="00E24D17"/>
    <w:rsid w:val="00E27275"/>
    <w:rsid w:val="00E34BCC"/>
    <w:rsid w:val="00E37636"/>
    <w:rsid w:val="00E40080"/>
    <w:rsid w:val="00E414D5"/>
    <w:rsid w:val="00E46CE2"/>
    <w:rsid w:val="00E536B4"/>
    <w:rsid w:val="00E61F1B"/>
    <w:rsid w:val="00E6583D"/>
    <w:rsid w:val="00E71E26"/>
    <w:rsid w:val="00E807C0"/>
    <w:rsid w:val="00E861FC"/>
    <w:rsid w:val="00E8748E"/>
    <w:rsid w:val="00E97B01"/>
    <w:rsid w:val="00E97EC7"/>
    <w:rsid w:val="00EA2982"/>
    <w:rsid w:val="00EA328B"/>
    <w:rsid w:val="00EA38BD"/>
    <w:rsid w:val="00EA6693"/>
    <w:rsid w:val="00EA6BB1"/>
    <w:rsid w:val="00EA7D90"/>
    <w:rsid w:val="00EB10C4"/>
    <w:rsid w:val="00EB1D7F"/>
    <w:rsid w:val="00EB3CD4"/>
    <w:rsid w:val="00EB4EFE"/>
    <w:rsid w:val="00EB56C7"/>
    <w:rsid w:val="00EB79DC"/>
    <w:rsid w:val="00EC1D05"/>
    <w:rsid w:val="00EC2A20"/>
    <w:rsid w:val="00EC6A73"/>
    <w:rsid w:val="00EC7A27"/>
    <w:rsid w:val="00ED12CF"/>
    <w:rsid w:val="00ED1845"/>
    <w:rsid w:val="00ED1D22"/>
    <w:rsid w:val="00ED37A8"/>
    <w:rsid w:val="00EE1E50"/>
    <w:rsid w:val="00EE3016"/>
    <w:rsid w:val="00EE764F"/>
    <w:rsid w:val="00EF0313"/>
    <w:rsid w:val="00EF1C4C"/>
    <w:rsid w:val="00EF4235"/>
    <w:rsid w:val="00F019D7"/>
    <w:rsid w:val="00F03EE8"/>
    <w:rsid w:val="00F066D7"/>
    <w:rsid w:val="00F07D27"/>
    <w:rsid w:val="00F117A3"/>
    <w:rsid w:val="00F247B4"/>
    <w:rsid w:val="00F2599A"/>
    <w:rsid w:val="00F26ECC"/>
    <w:rsid w:val="00F30BBB"/>
    <w:rsid w:val="00F32900"/>
    <w:rsid w:val="00F33D48"/>
    <w:rsid w:val="00F3541E"/>
    <w:rsid w:val="00F413D5"/>
    <w:rsid w:val="00F4164B"/>
    <w:rsid w:val="00F43D74"/>
    <w:rsid w:val="00F46DA7"/>
    <w:rsid w:val="00F550AD"/>
    <w:rsid w:val="00F56F1A"/>
    <w:rsid w:val="00F57E28"/>
    <w:rsid w:val="00F606E9"/>
    <w:rsid w:val="00F61176"/>
    <w:rsid w:val="00F63060"/>
    <w:rsid w:val="00F70CEC"/>
    <w:rsid w:val="00F724F4"/>
    <w:rsid w:val="00F72C68"/>
    <w:rsid w:val="00F75D4C"/>
    <w:rsid w:val="00F8108B"/>
    <w:rsid w:val="00F81E8C"/>
    <w:rsid w:val="00F82F5E"/>
    <w:rsid w:val="00F82FE6"/>
    <w:rsid w:val="00F9357B"/>
    <w:rsid w:val="00FA28E4"/>
    <w:rsid w:val="00FB0586"/>
    <w:rsid w:val="00FB05FA"/>
    <w:rsid w:val="00FB1824"/>
    <w:rsid w:val="00FC79D0"/>
    <w:rsid w:val="00FD141E"/>
    <w:rsid w:val="00FD4B40"/>
    <w:rsid w:val="00FD6CD1"/>
    <w:rsid w:val="00FD7ABF"/>
    <w:rsid w:val="00FE20B8"/>
    <w:rsid w:val="00FE6B01"/>
    <w:rsid w:val="00FF4921"/>
    <w:rsid w:val="02283A23"/>
    <w:rsid w:val="088AD99B"/>
    <w:rsid w:val="08D80F3C"/>
    <w:rsid w:val="0F5242DA"/>
    <w:rsid w:val="0FE23D70"/>
    <w:rsid w:val="168EF004"/>
    <w:rsid w:val="1C4D077C"/>
    <w:rsid w:val="219710F9"/>
    <w:rsid w:val="3471E61A"/>
    <w:rsid w:val="3D0E9732"/>
    <w:rsid w:val="43C30DE7"/>
    <w:rsid w:val="4F93610D"/>
    <w:rsid w:val="58AD3F59"/>
    <w:rsid w:val="614BA93C"/>
    <w:rsid w:val="717B43C1"/>
    <w:rsid w:val="79F34A5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FAA00"/>
  <w15:docId w15:val="{DD12E658-DBF9-4731-91B6-0E0A8223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semiHidden="1"/>
    <w:lsdException w:name="toc 6" w:uiPriority="39"/>
    <w:lsdException w:name="toc 7" w:uiPriority="39"/>
    <w:lsdException w:name="toc 8" w:uiPriority="39"/>
    <w:lsdException w:name="toc 9" w:uiPriority="39"/>
    <w:lsdException w:name="Normal Indent" w:semiHidden="1" w:unhideWhenUsed="1"/>
    <w:lsdException w:name="footnote text" w:semiHidden="1"/>
    <w:lsdException w:name="annotation text" w:semiHidden="1" w:unhideWhenUsed="1"/>
    <w:lsdException w:name="header" w:uiPriority="99"/>
    <w:lsdException w:name="footer" w:uiPriority="99"/>
    <w:lsdException w:name="index heading" w:semiHidden="1" w:unhideWhenUsed="1"/>
    <w:lsdException w:name="caption" w:unhideWhenUsed="1" w:qFormat="1"/>
    <w:lsdException w:name="table of figures" w:uiPriority="99"/>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4752"/>
    <w:pPr>
      <w:spacing w:line="360" w:lineRule="auto"/>
      <w:ind w:firstLine="851"/>
      <w:jc w:val="both"/>
    </w:pPr>
    <w:rPr>
      <w:rFonts w:eastAsia="Times New Roman"/>
      <w:sz w:val="24"/>
    </w:rPr>
  </w:style>
  <w:style w:type="paragraph" w:styleId="Ttulo1">
    <w:name w:val="heading 1"/>
    <w:next w:val="Pargrafo"/>
    <w:link w:val="Ttulo1Char"/>
    <w:pPr>
      <w:keepNext/>
      <w:pageBreakBefore/>
      <w:numPr>
        <w:numId w:val="1"/>
      </w:numPr>
      <w:spacing w:line="360" w:lineRule="auto"/>
      <w:jc w:val="both"/>
      <w:outlineLvl w:val="0"/>
    </w:pPr>
    <w:rPr>
      <w:rFonts w:eastAsia="Times New Roman"/>
      <w:b/>
      <w:caps/>
      <w:sz w:val="24"/>
    </w:rPr>
  </w:style>
  <w:style w:type="paragraph" w:styleId="Ttulo2">
    <w:name w:val="heading 2"/>
    <w:next w:val="Normal"/>
    <w:link w:val="Ttulo2Char"/>
    <w:pPr>
      <w:keepNext/>
      <w:numPr>
        <w:ilvl w:val="1"/>
        <w:numId w:val="2"/>
      </w:numPr>
      <w:spacing w:line="360" w:lineRule="auto"/>
      <w:jc w:val="both"/>
      <w:outlineLvl w:val="1"/>
    </w:pPr>
    <w:rPr>
      <w:rFonts w:eastAsia="Times New Roman"/>
      <w:smallCaps/>
      <w:sz w:val="24"/>
    </w:rPr>
  </w:style>
  <w:style w:type="paragraph" w:styleId="Ttulo3">
    <w:name w:val="heading 3"/>
    <w:next w:val="Normal"/>
    <w:link w:val="Ttulo3Char"/>
    <w:qFormat/>
    <w:pPr>
      <w:keepNext/>
      <w:numPr>
        <w:ilvl w:val="2"/>
        <w:numId w:val="2"/>
      </w:numPr>
      <w:spacing w:line="360" w:lineRule="auto"/>
      <w:jc w:val="both"/>
      <w:outlineLvl w:val="2"/>
    </w:pPr>
    <w:rPr>
      <w:rFonts w:eastAsia="Times New Roman"/>
      <w:sz w:val="24"/>
    </w:rPr>
  </w:style>
  <w:style w:type="paragraph" w:styleId="Ttulo4">
    <w:name w:val="heading 4"/>
    <w:next w:val="Pargrafo"/>
    <w:qFormat/>
    <w:pPr>
      <w:keepNext/>
      <w:numPr>
        <w:ilvl w:val="3"/>
        <w:numId w:val="2"/>
      </w:numPr>
      <w:tabs>
        <w:tab w:val="left" w:pos="964"/>
      </w:tabs>
      <w:spacing w:line="360" w:lineRule="auto"/>
      <w:jc w:val="both"/>
      <w:outlineLvl w:val="3"/>
    </w:pPr>
    <w:rPr>
      <w:rFonts w:eastAsia="Times New Roman"/>
      <w:sz w:val="24"/>
    </w:rPr>
  </w:style>
  <w:style w:type="paragraph" w:styleId="Ttulo5">
    <w:name w:val="heading 5"/>
    <w:next w:val="Pargrafo"/>
    <w:qFormat/>
    <w:pPr>
      <w:keepNext/>
      <w:numPr>
        <w:ilvl w:val="4"/>
        <w:numId w:val="2"/>
      </w:numPr>
      <w:tabs>
        <w:tab w:val="left" w:pos="1191"/>
      </w:tabs>
      <w:spacing w:line="360" w:lineRule="auto"/>
      <w:jc w:val="both"/>
      <w:outlineLvl w:val="4"/>
    </w:pPr>
    <w:rPr>
      <w:rFonts w:eastAsia="Times New Roman"/>
      <w:i/>
      <w:sz w:val="24"/>
    </w:rPr>
  </w:style>
  <w:style w:type="paragraph" w:styleId="Ttulo6">
    <w:name w:val="heading 6"/>
    <w:basedOn w:val="Normal"/>
    <w:next w:val="Normal"/>
    <w:qFormat/>
    <w:pPr>
      <w:numPr>
        <w:ilvl w:val="5"/>
        <w:numId w:val="3"/>
      </w:numPr>
      <w:spacing w:before="240" w:after="60"/>
      <w:outlineLvl w:val="5"/>
    </w:pPr>
    <w:rPr>
      <w:i/>
      <w:sz w:val="22"/>
    </w:rPr>
  </w:style>
  <w:style w:type="paragraph" w:styleId="Ttulo7">
    <w:name w:val="heading 7"/>
    <w:basedOn w:val="Normal"/>
    <w:next w:val="Normal"/>
    <w:qFormat/>
    <w:pPr>
      <w:numPr>
        <w:ilvl w:val="6"/>
        <w:numId w:val="3"/>
      </w:numPr>
      <w:spacing w:before="240" w:after="60"/>
      <w:outlineLvl w:val="6"/>
    </w:pPr>
    <w:rPr>
      <w:sz w:val="20"/>
    </w:rPr>
  </w:style>
  <w:style w:type="paragraph" w:styleId="Ttulo8">
    <w:name w:val="heading 8"/>
    <w:basedOn w:val="Normal"/>
    <w:next w:val="Normal"/>
    <w:qFormat/>
    <w:pPr>
      <w:numPr>
        <w:ilvl w:val="7"/>
        <w:numId w:val="3"/>
      </w:numPr>
      <w:spacing w:before="240" w:after="60"/>
      <w:outlineLvl w:val="7"/>
    </w:pPr>
    <w:rPr>
      <w:i/>
      <w:sz w:val="20"/>
    </w:rPr>
  </w:style>
  <w:style w:type="paragraph" w:styleId="Ttulo9">
    <w:name w:val="heading 9"/>
    <w:basedOn w:val="Normal"/>
    <w:next w:val="Normal"/>
    <w:qFormat/>
    <w:pPr>
      <w:numPr>
        <w:ilvl w:val="8"/>
        <w:numId w:val="3"/>
      </w:numPr>
      <w:spacing w:before="240" w:after="60"/>
      <w:outlineLvl w:val="8"/>
    </w:pPr>
    <w:rPr>
      <w:b/>
      <w:i/>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link w:val="PargrafoChar"/>
    <w:qFormat/>
    <w:pPr>
      <w:spacing w:before="120"/>
      <w:ind w:firstLine="709"/>
      <w:jc w:val="both"/>
    </w:pPr>
    <w:rPr>
      <w:rFonts w:eastAsia="Times New Roman"/>
      <w:sz w:val="24"/>
    </w:rPr>
  </w:style>
  <w:style w:type="character" w:styleId="Forte">
    <w:name w:val="Strong"/>
    <w:qFormat/>
    <w:rPr>
      <w:b/>
      <w:bCs/>
    </w:rPr>
  </w:style>
  <w:style w:type="character" w:styleId="Refdenotaderodap">
    <w:name w:val="footnote reference"/>
    <w:semiHidden/>
    <w:rPr>
      <w:rFonts w:ascii="Times New Roman" w:hAnsi="Times New Roman"/>
      <w:color w:val="auto"/>
      <w:vertAlign w:val="superscript"/>
    </w:rPr>
  </w:style>
  <w:style w:type="character" w:styleId="Hyperlink">
    <w:name w:val="Hyperlink"/>
    <w:uiPriority w:val="99"/>
    <w:unhideWhenUsed/>
    <w:rPr>
      <w:color w:val="0000FF"/>
      <w:u w:val="single"/>
    </w:rPr>
  </w:style>
  <w:style w:type="character" w:styleId="Nmerodepgina">
    <w:name w:val="page number"/>
    <w:rPr>
      <w:rFonts w:ascii="Times New Roman" w:hAnsi="Times New Roman"/>
      <w:sz w:val="24"/>
    </w:rPr>
  </w:style>
  <w:style w:type="paragraph" w:styleId="Sumrio2">
    <w:name w:val="toc 2"/>
    <w:next w:val="Normal"/>
    <w:autoRedefine/>
    <w:uiPriority w:val="39"/>
    <w:pPr>
      <w:tabs>
        <w:tab w:val="left" w:pos="851"/>
        <w:tab w:val="right" w:leader="dot" w:pos="9072"/>
      </w:tabs>
      <w:ind w:left="567" w:hanging="567"/>
    </w:pPr>
    <w:rPr>
      <w:rFonts w:eastAsia="Times New Roman"/>
      <w:smallCaps/>
      <w:sz w:val="24"/>
    </w:rPr>
  </w:style>
  <w:style w:type="paragraph" w:styleId="Sumrio9">
    <w:name w:val="toc 9"/>
    <w:basedOn w:val="Normal"/>
    <w:next w:val="Normal"/>
    <w:autoRedefine/>
    <w:uiPriority w:val="39"/>
    <w:pPr>
      <w:tabs>
        <w:tab w:val="right" w:leader="dot" w:pos="9062"/>
      </w:tabs>
      <w:spacing w:before="120"/>
      <w:ind w:firstLine="0"/>
    </w:pPr>
    <w:rPr>
      <w:b/>
    </w:rPr>
  </w:style>
  <w:style w:type="paragraph" w:styleId="Sumrio6">
    <w:name w:val="toc 6"/>
    <w:basedOn w:val="Normal"/>
    <w:next w:val="Normal"/>
    <w:autoRedefine/>
    <w:uiPriority w:val="39"/>
    <w:pPr>
      <w:spacing w:before="120"/>
      <w:ind w:firstLine="0"/>
    </w:pPr>
    <w:rPr>
      <w:b/>
    </w:rPr>
  </w:style>
  <w:style w:type="paragraph" w:styleId="Textodecomentrio">
    <w:name w:val="annotation text"/>
    <w:basedOn w:val="Normal"/>
    <w:link w:val="TextodecomentrioChar"/>
    <w:semiHidden/>
    <w:unhideWhenUsed/>
    <w:pPr>
      <w:jc w:val="left"/>
    </w:pPr>
  </w:style>
  <w:style w:type="paragraph" w:styleId="Sumrio5">
    <w:name w:val="toc 5"/>
    <w:next w:val="Normal"/>
    <w:autoRedefine/>
    <w:semiHidden/>
    <w:pPr>
      <w:tabs>
        <w:tab w:val="right" w:leader="dot" w:pos="9072"/>
      </w:tabs>
      <w:spacing w:line="360" w:lineRule="auto"/>
      <w:jc w:val="both"/>
    </w:pPr>
    <w:rPr>
      <w:rFonts w:eastAsia="Times New Roman"/>
      <w:sz w:val="24"/>
    </w:rPr>
  </w:style>
  <w:style w:type="paragraph" w:styleId="ndicedeilustraes">
    <w:name w:val="table of figures"/>
    <w:next w:val="Pargrafo"/>
    <w:autoRedefine/>
    <w:uiPriority w:val="99"/>
    <w:pPr>
      <w:tabs>
        <w:tab w:val="right" w:leader="dot" w:pos="9072"/>
      </w:tabs>
      <w:spacing w:line="360" w:lineRule="auto"/>
      <w:ind w:left="1134" w:hanging="1134"/>
    </w:pPr>
    <w:rPr>
      <w:rFonts w:eastAsia="Times New Roman"/>
      <w:sz w:val="24"/>
    </w:rPr>
  </w:style>
  <w:style w:type="paragraph" w:styleId="Ttulo">
    <w:name w:val="Title"/>
    <w:link w:val="TtuloChar"/>
    <w:qFormat/>
    <w:pPr>
      <w:spacing w:line="360" w:lineRule="auto"/>
      <w:jc w:val="center"/>
    </w:pPr>
    <w:rPr>
      <w:rFonts w:eastAsia="Times New Roman"/>
      <w:b/>
      <w:sz w:val="24"/>
    </w:rPr>
  </w:style>
  <w:style w:type="paragraph" w:styleId="NormalWeb">
    <w:name w:val="Normal (Web)"/>
    <w:basedOn w:val="Normal"/>
    <w:uiPriority w:val="99"/>
    <w:pPr>
      <w:spacing w:before="100" w:beforeAutospacing="1" w:after="100" w:afterAutospacing="1" w:line="240" w:lineRule="auto"/>
      <w:ind w:firstLine="0"/>
    </w:pPr>
    <w:rPr>
      <w:szCs w:val="24"/>
    </w:rPr>
  </w:style>
  <w:style w:type="paragraph" w:styleId="Sumrio4">
    <w:name w:val="toc 4"/>
    <w:next w:val="Normal"/>
    <w:autoRedefine/>
    <w:uiPriority w:val="39"/>
    <w:qFormat/>
    <w:pPr>
      <w:tabs>
        <w:tab w:val="left" w:pos="1843"/>
        <w:tab w:val="right" w:leader="dot" w:pos="9072"/>
      </w:tabs>
      <w:ind w:left="1843" w:hanging="992"/>
    </w:pPr>
    <w:rPr>
      <w:rFonts w:eastAsia="Times New Roman"/>
      <w:sz w:val="24"/>
    </w:rPr>
  </w:style>
  <w:style w:type="paragraph" w:styleId="Sumrio8">
    <w:name w:val="toc 8"/>
    <w:basedOn w:val="Normal"/>
    <w:next w:val="Normal"/>
    <w:autoRedefine/>
    <w:uiPriority w:val="39"/>
    <w:pPr>
      <w:tabs>
        <w:tab w:val="right" w:leader="dot" w:pos="9062"/>
      </w:tabs>
      <w:ind w:firstLine="0"/>
    </w:pPr>
  </w:style>
  <w:style w:type="paragraph" w:styleId="Cabealho">
    <w:name w:val="header"/>
    <w:link w:val="CabealhoChar"/>
    <w:uiPriority w:val="99"/>
    <w:rPr>
      <w:rFonts w:eastAsia="Times New Roman"/>
      <w:sz w:val="24"/>
    </w:rPr>
  </w:style>
  <w:style w:type="paragraph" w:styleId="Rodap">
    <w:name w:val="footer"/>
    <w:basedOn w:val="Normal"/>
    <w:link w:val="RodapChar"/>
    <w:uiPriority w:val="99"/>
    <w:pPr>
      <w:tabs>
        <w:tab w:val="center" w:pos="4419"/>
        <w:tab w:val="right" w:pos="8838"/>
      </w:tabs>
    </w:pPr>
  </w:style>
  <w:style w:type="paragraph" w:styleId="Legenda">
    <w:name w:val="caption"/>
    <w:basedOn w:val="Normal"/>
    <w:next w:val="Normal"/>
    <w:unhideWhenUsed/>
    <w:qFormat/>
    <w:pPr>
      <w:ind w:firstLine="0"/>
      <w:jc w:val="center"/>
    </w:pPr>
    <w:rPr>
      <w:b/>
      <w:bCs/>
    </w:rPr>
  </w:style>
  <w:style w:type="paragraph" w:styleId="Sumrio7">
    <w:name w:val="toc 7"/>
    <w:basedOn w:val="Normal"/>
    <w:next w:val="Normal"/>
    <w:autoRedefine/>
    <w:uiPriority w:val="39"/>
    <w:pPr>
      <w:tabs>
        <w:tab w:val="right" w:leader="dot" w:pos="9062"/>
      </w:tabs>
      <w:spacing w:before="120"/>
      <w:ind w:firstLine="0"/>
    </w:pPr>
    <w:rPr>
      <w:b/>
    </w:rPr>
  </w:style>
  <w:style w:type="paragraph" w:styleId="Sumrio3">
    <w:name w:val="toc 3"/>
    <w:next w:val="Normal"/>
    <w:autoRedefine/>
    <w:uiPriority w:val="39"/>
    <w:pPr>
      <w:tabs>
        <w:tab w:val="left" w:pos="1276"/>
        <w:tab w:val="right" w:leader="dot" w:pos="9072"/>
      </w:tabs>
      <w:ind w:left="709" w:hanging="709"/>
    </w:pPr>
    <w:rPr>
      <w:rFonts w:eastAsia="Times New Roman"/>
      <w:sz w:val="24"/>
    </w:rPr>
  </w:style>
  <w:style w:type="paragraph" w:styleId="Commarcadores4">
    <w:name w:val="List Bullet 4"/>
    <w:basedOn w:val="Normal"/>
    <w:pPr>
      <w:numPr>
        <w:numId w:val="4"/>
      </w:numPr>
      <w:contextualSpacing/>
    </w:pPr>
  </w:style>
  <w:style w:type="paragraph" w:styleId="Textodebalo">
    <w:name w:val="Balloon Text"/>
    <w:basedOn w:val="Normal"/>
    <w:link w:val="TextodebaloChar"/>
    <w:pPr>
      <w:spacing w:line="240" w:lineRule="auto"/>
    </w:pPr>
    <w:rPr>
      <w:rFonts w:ascii="Tahoma" w:hAnsi="Tahoma"/>
      <w:sz w:val="16"/>
      <w:szCs w:val="16"/>
    </w:rPr>
  </w:style>
  <w:style w:type="paragraph" w:styleId="Textodenotaderodap">
    <w:name w:val="footnote text"/>
    <w:semiHidden/>
    <w:pPr>
      <w:spacing w:after="60"/>
      <w:jc w:val="both"/>
    </w:pPr>
    <w:rPr>
      <w:rFonts w:eastAsia="Times New Roman"/>
      <w:sz w:val="18"/>
    </w:rPr>
  </w:style>
  <w:style w:type="paragraph" w:styleId="Sumrio1">
    <w:name w:val="toc 1"/>
    <w:next w:val="Normal"/>
    <w:autoRedefine/>
    <w:uiPriority w:val="39"/>
    <w:qFormat/>
    <w:pPr>
      <w:tabs>
        <w:tab w:val="left" w:pos="284"/>
        <w:tab w:val="right" w:leader="dot" w:pos="9072"/>
      </w:tabs>
      <w:spacing w:before="120" w:line="360" w:lineRule="auto"/>
      <w:ind w:left="284" w:hanging="284"/>
      <w:jc w:val="both"/>
    </w:pPr>
    <w:rPr>
      <w:rFonts w:eastAsia="Times New Roman"/>
      <w:b/>
      <w:sz w:val="24"/>
    </w:rPr>
  </w:style>
  <w:style w:type="table" w:styleId="Tabelacomgrade">
    <w:name w:val="Table Grid"/>
    <w:basedOn w:val="Tabe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utor">
    <w:name w:val="Autor"/>
    <w:next w:val="Pargrafocentralizado"/>
    <w:qFormat/>
    <w:pPr>
      <w:jc w:val="center"/>
    </w:pPr>
    <w:rPr>
      <w:rFonts w:eastAsia="Times New Roman"/>
      <w:sz w:val="32"/>
    </w:rPr>
  </w:style>
  <w:style w:type="paragraph" w:customStyle="1" w:styleId="Pargrafocentralizado">
    <w:name w:val="Parágrafo centralizado"/>
    <w:pPr>
      <w:jc w:val="center"/>
    </w:pPr>
    <w:rPr>
      <w:rFonts w:eastAsia="Times New Roman"/>
      <w:sz w:val="24"/>
    </w:rPr>
  </w:style>
  <w:style w:type="paragraph" w:customStyle="1" w:styleId="Dedicatria">
    <w:name w:val="Dedicatória"/>
    <w:pPr>
      <w:spacing w:before="120"/>
      <w:ind w:left="3402"/>
      <w:jc w:val="both"/>
    </w:pPr>
    <w:rPr>
      <w:rFonts w:eastAsia="Times New Roman"/>
      <w:sz w:val="24"/>
    </w:rPr>
  </w:style>
  <w:style w:type="paragraph" w:customStyle="1" w:styleId="Epgrafe">
    <w:name w:val="Epígrafe"/>
    <w:basedOn w:val="Dedicatria"/>
    <w:qFormat/>
  </w:style>
  <w:style w:type="paragraph" w:customStyle="1" w:styleId="Epgrafe-autor">
    <w:name w:val="Epígrafe - autor"/>
    <w:basedOn w:val="Epgrafe"/>
    <w:next w:val="Dedicatria"/>
    <w:qFormat/>
    <w:pPr>
      <w:jc w:val="right"/>
    </w:pPr>
    <w:rPr>
      <w:b/>
    </w:rPr>
  </w:style>
  <w:style w:type="paragraph" w:customStyle="1" w:styleId="Default">
    <w:name w:val="Default"/>
    <w:qFormat/>
    <w:pPr>
      <w:autoSpaceDE w:val="0"/>
      <w:autoSpaceDN w:val="0"/>
      <w:adjustRightInd w:val="0"/>
    </w:pPr>
    <w:rPr>
      <w:rFonts w:ascii="Calibri" w:eastAsia="Times New Roman" w:hAnsi="Calibri" w:cs="Calibri"/>
      <w:color w:val="000000"/>
      <w:sz w:val="24"/>
      <w:szCs w:val="24"/>
    </w:rPr>
  </w:style>
  <w:style w:type="paragraph" w:customStyle="1" w:styleId="ApndiceAnexotexto">
    <w:name w:val="Apêndice Anexo texto"/>
    <w:qFormat/>
    <w:pPr>
      <w:spacing w:line="360" w:lineRule="auto"/>
      <w:jc w:val="center"/>
    </w:pPr>
    <w:rPr>
      <w:rFonts w:eastAsia="Times New Roman"/>
      <w:b/>
      <w:sz w:val="24"/>
      <w:szCs w:val="24"/>
    </w:rPr>
  </w:style>
  <w:style w:type="paragraph" w:customStyle="1" w:styleId="Referncia">
    <w:name w:val="Referência"/>
    <w:pPr>
      <w:spacing w:line="360" w:lineRule="auto"/>
      <w:jc w:val="center"/>
    </w:pPr>
    <w:rPr>
      <w:rFonts w:eastAsia="Times New Roman"/>
      <w:b/>
      <w:sz w:val="24"/>
    </w:rPr>
  </w:style>
  <w:style w:type="paragraph" w:customStyle="1" w:styleId="Figura">
    <w:name w:val="Figura"/>
    <w:next w:val="Figura-nome"/>
    <w:qFormat/>
    <w:pPr>
      <w:keepNext/>
      <w:spacing w:line="360" w:lineRule="auto"/>
      <w:jc w:val="center"/>
    </w:pPr>
    <w:rPr>
      <w:rFonts w:eastAsia="Times New Roman"/>
      <w:snapToGrid w:val="0"/>
      <w:sz w:val="24"/>
    </w:rPr>
  </w:style>
  <w:style w:type="paragraph" w:customStyle="1" w:styleId="Figura-nome">
    <w:name w:val="Figura - nome"/>
    <w:next w:val="Pargrafo"/>
    <w:pPr>
      <w:spacing w:after="360"/>
      <w:jc w:val="center"/>
    </w:pPr>
    <w:rPr>
      <w:rFonts w:eastAsia="Times New Roman"/>
      <w:b/>
      <w:sz w:val="24"/>
    </w:rPr>
  </w:style>
  <w:style w:type="paragraph" w:customStyle="1" w:styleId="Sigla">
    <w:name w:val="Sigla"/>
    <w:basedOn w:val="Abreviatura"/>
  </w:style>
  <w:style w:type="paragraph" w:customStyle="1" w:styleId="Abreviatura">
    <w:name w:val="Abreviatura"/>
    <w:pPr>
      <w:tabs>
        <w:tab w:val="left" w:pos="1701"/>
      </w:tabs>
      <w:ind w:left="1701" w:hanging="1701"/>
      <w:jc w:val="both"/>
    </w:pPr>
    <w:rPr>
      <w:rFonts w:eastAsia="Times New Roman"/>
      <w:sz w:val="24"/>
    </w:rPr>
  </w:style>
  <w:style w:type="paragraph" w:customStyle="1" w:styleId="Localedata">
    <w:name w:val="Local e data"/>
    <w:next w:val="Pargrafosimples"/>
    <w:pPr>
      <w:jc w:val="center"/>
    </w:pPr>
    <w:rPr>
      <w:rFonts w:eastAsia="Times New Roman"/>
      <w:sz w:val="24"/>
    </w:rPr>
  </w:style>
  <w:style w:type="paragraph" w:customStyle="1" w:styleId="Pargrafosimples">
    <w:name w:val="Parágrafo simples"/>
    <w:pPr>
      <w:jc w:val="both"/>
    </w:pPr>
    <w:rPr>
      <w:rFonts w:eastAsia="Times New Roman"/>
      <w:sz w:val="24"/>
    </w:rPr>
  </w:style>
  <w:style w:type="paragraph" w:customStyle="1" w:styleId="Dadosdotrabalho">
    <w:name w:val="Dados do trabalho"/>
    <w:pPr>
      <w:spacing w:before="120"/>
      <w:ind w:left="3402"/>
      <w:jc w:val="both"/>
    </w:pPr>
    <w:rPr>
      <w:rFonts w:eastAsia="Times New Roman"/>
      <w:sz w:val="24"/>
    </w:rPr>
  </w:style>
  <w:style w:type="paragraph" w:customStyle="1" w:styleId="Itemnumerado1">
    <w:name w:val="Item numerado 1"/>
    <w:pPr>
      <w:numPr>
        <w:numId w:val="5"/>
      </w:numPr>
      <w:tabs>
        <w:tab w:val="clear" w:pos="1559"/>
        <w:tab w:val="left" w:pos="1134"/>
      </w:tabs>
      <w:ind w:left="1134" w:hanging="425"/>
      <w:jc w:val="both"/>
    </w:pPr>
    <w:rPr>
      <w:rFonts w:eastAsia="Times New Roman"/>
      <w:sz w:val="24"/>
    </w:rPr>
  </w:style>
  <w:style w:type="paragraph" w:customStyle="1" w:styleId="Tabela-nome">
    <w:name w:val="Tabela - nome"/>
    <w:pPr>
      <w:keepNext/>
      <w:spacing w:before="360"/>
      <w:jc w:val="center"/>
    </w:pPr>
    <w:rPr>
      <w:rFonts w:eastAsia="Times New Roman"/>
      <w:b/>
      <w:sz w:val="24"/>
    </w:rPr>
  </w:style>
  <w:style w:type="paragraph" w:customStyle="1" w:styleId="Tabela">
    <w:name w:val="Tabela"/>
    <w:pPr>
      <w:keepNext/>
    </w:pPr>
    <w:rPr>
      <w:rFonts w:eastAsia="Times New Roman"/>
      <w:sz w:val="24"/>
    </w:rPr>
  </w:style>
  <w:style w:type="paragraph" w:customStyle="1" w:styleId="Quadro-nome">
    <w:name w:val="Quadro - nome"/>
    <w:basedOn w:val="Tabela-nome"/>
  </w:style>
  <w:style w:type="paragraph" w:customStyle="1" w:styleId="Quadro">
    <w:name w:val="Quadro"/>
    <w:basedOn w:val="Tabela"/>
  </w:style>
  <w:style w:type="paragraph" w:customStyle="1" w:styleId="Catalogao">
    <w:name w:val="Catalogação"/>
    <w:pPr>
      <w:pBdr>
        <w:top w:val="single" w:sz="4" w:space="8" w:color="auto"/>
        <w:left w:val="single" w:sz="4" w:space="8" w:color="auto"/>
        <w:bottom w:val="single" w:sz="4" w:space="8" w:color="auto"/>
        <w:right w:val="single" w:sz="4" w:space="8" w:color="auto"/>
      </w:pBdr>
      <w:tabs>
        <w:tab w:val="left" w:pos="993"/>
      </w:tabs>
      <w:ind w:left="567" w:right="567"/>
      <w:jc w:val="both"/>
    </w:pPr>
    <w:rPr>
      <w:rFonts w:eastAsia="Times New Roman"/>
      <w:sz w:val="24"/>
    </w:rPr>
  </w:style>
  <w:style w:type="paragraph" w:customStyle="1" w:styleId="Universidade">
    <w:name w:val="Universidade"/>
    <w:pPr>
      <w:jc w:val="center"/>
    </w:pPr>
    <w:rPr>
      <w:rFonts w:eastAsia="Times New Roman"/>
      <w:b/>
      <w:sz w:val="40"/>
    </w:rPr>
  </w:style>
  <w:style w:type="paragraph" w:customStyle="1" w:styleId="Item1">
    <w:name w:val="Item 1"/>
    <w:pPr>
      <w:numPr>
        <w:numId w:val="6"/>
      </w:numPr>
      <w:tabs>
        <w:tab w:val="clear" w:pos="360"/>
        <w:tab w:val="left" w:pos="1134"/>
      </w:tabs>
      <w:ind w:left="1134" w:hanging="425"/>
      <w:jc w:val="both"/>
    </w:pPr>
    <w:rPr>
      <w:rFonts w:eastAsia="Times New Roman"/>
      <w:sz w:val="24"/>
    </w:rPr>
  </w:style>
  <w:style w:type="paragraph" w:customStyle="1" w:styleId="CIP">
    <w:name w:val="CIP"/>
    <w:next w:val="Catalogao"/>
    <w:pPr>
      <w:spacing w:after="240"/>
      <w:jc w:val="center"/>
    </w:pPr>
    <w:rPr>
      <w:rFonts w:eastAsia="Times New Roman"/>
      <w:b/>
      <w:sz w:val="40"/>
    </w:rPr>
  </w:style>
  <w:style w:type="paragraph" w:customStyle="1" w:styleId="Figura-cdigo">
    <w:name w:val="Figura - código"/>
    <w:pPr>
      <w:keepNext/>
      <w:keepLines/>
      <w:pBdr>
        <w:top w:val="single" w:sz="4" w:space="1" w:color="auto"/>
        <w:left w:val="single" w:sz="4" w:space="4" w:color="auto"/>
        <w:bottom w:val="single" w:sz="4" w:space="1" w:color="auto"/>
        <w:right w:val="single" w:sz="4" w:space="4" w:color="auto"/>
      </w:pBdr>
    </w:pPr>
    <w:rPr>
      <w:rFonts w:ascii="Courier New" w:eastAsia="Times New Roman" w:hAnsi="Courier New"/>
    </w:rPr>
  </w:style>
  <w:style w:type="paragraph" w:customStyle="1" w:styleId="Faculdade">
    <w:name w:val="Faculdade"/>
    <w:pPr>
      <w:jc w:val="center"/>
    </w:pPr>
    <w:rPr>
      <w:rFonts w:eastAsia="Times New Roman"/>
      <w:b/>
      <w:sz w:val="32"/>
    </w:rPr>
  </w:style>
  <w:style w:type="paragraph" w:customStyle="1" w:styleId="Figura-cdigo-linha1">
    <w:name w:val="Figura - código - linha 1"/>
    <w:basedOn w:val="Figura-cdigo"/>
    <w:next w:val="Figura-cdigo"/>
    <w:pPr>
      <w:spacing w:before="360"/>
    </w:pPr>
    <w:rPr>
      <w:snapToGrid w:val="0"/>
    </w:rPr>
  </w:style>
  <w:style w:type="paragraph" w:customStyle="1" w:styleId="Item2">
    <w:name w:val="Item 2"/>
    <w:basedOn w:val="Item1"/>
    <w:pPr>
      <w:numPr>
        <w:numId w:val="7"/>
      </w:numPr>
      <w:tabs>
        <w:tab w:val="left" w:pos="1560"/>
      </w:tabs>
      <w:ind w:left="1560" w:hanging="426"/>
    </w:pPr>
  </w:style>
  <w:style w:type="paragraph" w:customStyle="1" w:styleId="Itemnumerado2">
    <w:name w:val="Item numerado 2"/>
    <w:basedOn w:val="Itemnumerado1"/>
    <w:pPr>
      <w:numPr>
        <w:numId w:val="8"/>
      </w:numPr>
    </w:pPr>
  </w:style>
  <w:style w:type="paragraph" w:customStyle="1" w:styleId="Abstract">
    <w:name w:val="Abstract"/>
    <w:basedOn w:val="Pargrafo"/>
    <w:pPr>
      <w:spacing w:before="0"/>
    </w:pPr>
    <w:rPr>
      <w:i/>
    </w:rPr>
  </w:style>
  <w:style w:type="paragraph" w:customStyle="1" w:styleId="Resumo">
    <w:name w:val="Resumo"/>
    <w:basedOn w:val="Pargrafo"/>
    <w:pPr>
      <w:spacing w:before="0"/>
    </w:pPr>
  </w:style>
  <w:style w:type="paragraph" w:customStyle="1" w:styleId="Pargrafosemespaoantes">
    <w:name w:val="Parágrafo sem espaço antes"/>
    <w:basedOn w:val="Pargrafo"/>
    <w:pPr>
      <w:spacing w:before="0"/>
    </w:pPr>
  </w:style>
  <w:style w:type="paragraph" w:customStyle="1" w:styleId="Palavras-chaves">
    <w:name w:val="Palavras-chaves"/>
    <w:basedOn w:val="Resumo"/>
    <w:pPr>
      <w:spacing w:before="120"/>
      <w:ind w:firstLine="0"/>
    </w:pPr>
  </w:style>
  <w:style w:type="paragraph" w:customStyle="1" w:styleId="Key-words">
    <w:name w:val="Key-words"/>
    <w:basedOn w:val="Palavras-chaves"/>
    <w:pPr>
      <w:spacing w:before="240"/>
      <w:ind w:left="1985" w:hanging="1276"/>
    </w:pPr>
    <w:rPr>
      <w:i/>
      <w:lang w:val="en-US"/>
    </w:rPr>
  </w:style>
  <w:style w:type="paragraph" w:customStyle="1" w:styleId="Ttulo10">
    <w:name w:val="Título1"/>
    <w:basedOn w:val="Abstract"/>
    <w:pPr>
      <w:spacing w:after="240"/>
      <w:ind w:left="709" w:hanging="709"/>
    </w:pPr>
    <w:rPr>
      <w:lang w:val="en-US"/>
    </w:rPr>
  </w:style>
  <w:style w:type="character" w:customStyle="1" w:styleId="style5">
    <w:name w:val="style5"/>
    <w:basedOn w:val="Fontepargpadro"/>
  </w:style>
  <w:style w:type="character" w:customStyle="1" w:styleId="Ttulo2Char">
    <w:name w:val="Título 2 Char"/>
    <w:link w:val="Ttulo2"/>
    <w:rPr>
      <w:smallCaps/>
      <w:sz w:val="24"/>
    </w:rPr>
  </w:style>
  <w:style w:type="paragraph" w:customStyle="1" w:styleId="contedodatabela">
    <w:name w:val="contedodatabela"/>
    <w:basedOn w:val="Normal"/>
    <w:pPr>
      <w:spacing w:before="100" w:beforeAutospacing="1" w:after="100" w:afterAutospacing="1" w:line="240" w:lineRule="auto"/>
      <w:ind w:firstLine="0"/>
    </w:pPr>
    <w:rPr>
      <w:szCs w:val="24"/>
    </w:rPr>
  </w:style>
  <w:style w:type="character" w:customStyle="1" w:styleId="Ttulo3Char">
    <w:name w:val="Título 3 Char"/>
    <w:link w:val="Ttulo3"/>
    <w:rPr>
      <w:sz w:val="24"/>
    </w:rPr>
  </w:style>
  <w:style w:type="character" w:customStyle="1" w:styleId="TtuloChar">
    <w:name w:val="Título Char"/>
    <w:link w:val="Ttulo"/>
    <w:rPr>
      <w:b/>
      <w:sz w:val="24"/>
      <w:lang w:bidi="ar-SA"/>
    </w:rPr>
  </w:style>
  <w:style w:type="paragraph" w:customStyle="1" w:styleId="SemEspao">
    <w:name w:val="Sem Espaço"/>
    <w:basedOn w:val="SemEspaamento"/>
    <w:link w:val="SemEspaoChar"/>
    <w:autoRedefine/>
    <w:qFormat/>
    <w:pPr>
      <w:spacing w:line="360" w:lineRule="auto"/>
      <w:ind w:firstLine="360"/>
      <w:jc w:val="both"/>
    </w:pPr>
    <w:rPr>
      <w:rFonts w:ascii="Arial" w:eastAsia="Calibri" w:hAnsi="Arial"/>
      <w:b/>
      <w:szCs w:val="24"/>
      <w:lang w:eastAsia="en-US"/>
    </w:rPr>
  </w:style>
  <w:style w:type="paragraph" w:styleId="SemEspaamento">
    <w:name w:val="No Spacing"/>
    <w:uiPriority w:val="1"/>
    <w:qFormat/>
    <w:pPr>
      <w:ind w:firstLine="709"/>
    </w:pPr>
    <w:rPr>
      <w:rFonts w:eastAsia="Times New Roman"/>
      <w:sz w:val="24"/>
    </w:rPr>
  </w:style>
  <w:style w:type="character" w:customStyle="1" w:styleId="SemEspaoChar">
    <w:name w:val="Sem Espaço Char"/>
    <w:link w:val="SemEspao"/>
    <w:rPr>
      <w:rFonts w:ascii="Arial" w:eastAsia="Calibri" w:hAnsi="Arial" w:cs="Arial"/>
      <w:b/>
      <w:sz w:val="24"/>
      <w:szCs w:val="24"/>
      <w:lang w:eastAsia="en-US"/>
    </w:rPr>
  </w:style>
  <w:style w:type="character" w:customStyle="1" w:styleId="CabealhoChar">
    <w:name w:val="Cabeçalho Char"/>
    <w:link w:val="Cabealho"/>
    <w:uiPriority w:val="99"/>
    <w:rPr>
      <w:sz w:val="24"/>
      <w:lang w:bidi="ar-SA"/>
    </w:rPr>
  </w:style>
  <w:style w:type="character" w:customStyle="1" w:styleId="RodapChar">
    <w:name w:val="Rodapé Char"/>
    <w:link w:val="Rodap"/>
    <w:uiPriority w:val="99"/>
    <w:rPr>
      <w:sz w:val="24"/>
    </w:rPr>
  </w:style>
  <w:style w:type="character" w:customStyle="1" w:styleId="hps">
    <w:name w:val="hps"/>
    <w:basedOn w:val="Fontepargpadro"/>
  </w:style>
  <w:style w:type="paragraph" w:styleId="PargrafodaLista">
    <w:name w:val="List Paragraph"/>
    <w:basedOn w:val="Normal"/>
    <w:uiPriority w:val="34"/>
    <w:qFormat/>
    <w:pPr>
      <w:ind w:left="708"/>
    </w:pPr>
  </w:style>
  <w:style w:type="paragraph" w:customStyle="1" w:styleId="CabealhodoSumrio1">
    <w:name w:val="Cabeçalho do Sumário1"/>
    <w:basedOn w:val="Ttulo1"/>
    <w:next w:val="Normal"/>
    <w:uiPriority w:val="39"/>
    <w:semiHidden/>
    <w:unhideWhenUsed/>
    <w:qFormat/>
    <w:pPr>
      <w:keepLines/>
      <w:pageBreakBefore w:val="0"/>
      <w:numPr>
        <w:numId w:val="0"/>
      </w:numPr>
      <w:spacing w:before="480" w:line="276" w:lineRule="auto"/>
      <w:jc w:val="left"/>
      <w:outlineLvl w:val="9"/>
    </w:pPr>
    <w:rPr>
      <w:rFonts w:ascii="Cambria" w:hAnsi="Cambria"/>
      <w:bCs/>
      <w:caps w:val="0"/>
      <w:color w:val="365F91"/>
      <w:sz w:val="28"/>
      <w:szCs w:val="28"/>
      <w:lang w:eastAsia="en-US"/>
    </w:rPr>
  </w:style>
  <w:style w:type="paragraph" w:customStyle="1" w:styleId="Anexo">
    <w:name w:val="Anexo"/>
    <w:next w:val="Commarcadores4"/>
    <w:qFormat/>
    <w:pPr>
      <w:spacing w:line="360" w:lineRule="auto"/>
      <w:jc w:val="center"/>
    </w:pPr>
    <w:rPr>
      <w:rFonts w:eastAsia="Times New Roman"/>
      <w:b/>
      <w:sz w:val="24"/>
      <w:szCs w:val="24"/>
    </w:rPr>
  </w:style>
  <w:style w:type="character" w:customStyle="1" w:styleId="TextodebaloChar">
    <w:name w:val="Texto de balão Char"/>
    <w:link w:val="Textodebalo"/>
    <w:rPr>
      <w:rFonts w:ascii="Tahoma" w:hAnsi="Tahoma" w:cs="Tahoma"/>
      <w:sz w:val="16"/>
      <w:szCs w:val="16"/>
    </w:rPr>
  </w:style>
  <w:style w:type="paragraph" w:customStyle="1" w:styleId="Apndice">
    <w:name w:val="Apêndice"/>
    <w:qFormat/>
    <w:pPr>
      <w:spacing w:line="360" w:lineRule="auto"/>
      <w:jc w:val="center"/>
    </w:pPr>
    <w:rPr>
      <w:rFonts w:eastAsia="Times New Roman"/>
      <w:b/>
      <w:sz w:val="24"/>
      <w:szCs w:val="24"/>
    </w:rPr>
  </w:style>
  <w:style w:type="paragraph" w:customStyle="1" w:styleId="01-Titulo1">
    <w:name w:val="01-Titulo1"/>
    <w:basedOn w:val="Ttulo1"/>
    <w:link w:val="01-Titulo1Char"/>
    <w:qFormat/>
    <w:rPr>
      <w:szCs w:val="24"/>
    </w:rPr>
  </w:style>
  <w:style w:type="paragraph" w:customStyle="1" w:styleId="02-Titulo2">
    <w:name w:val="02-Titulo2"/>
    <w:basedOn w:val="Pargrafo"/>
    <w:link w:val="02-Titulo2Char"/>
    <w:qFormat/>
    <w:pPr>
      <w:spacing w:before="0" w:line="360" w:lineRule="auto"/>
      <w:ind w:firstLine="0"/>
    </w:pPr>
    <w:rPr>
      <w:smallCaps/>
      <w:szCs w:val="24"/>
    </w:rPr>
  </w:style>
  <w:style w:type="character" w:customStyle="1" w:styleId="Ttulo1Char">
    <w:name w:val="Título 1 Char"/>
    <w:basedOn w:val="Fontepargpadro"/>
    <w:link w:val="Ttulo1"/>
    <w:rPr>
      <w:b/>
      <w:caps/>
      <w:sz w:val="24"/>
    </w:rPr>
  </w:style>
  <w:style w:type="character" w:customStyle="1" w:styleId="01-Titulo1Char">
    <w:name w:val="01-Titulo1 Char"/>
    <w:basedOn w:val="Ttulo1Char"/>
    <w:link w:val="01-Titulo1"/>
    <w:rPr>
      <w:b/>
      <w:caps/>
      <w:sz w:val="24"/>
      <w:szCs w:val="24"/>
    </w:rPr>
  </w:style>
  <w:style w:type="paragraph" w:customStyle="1" w:styleId="03-Titulo3">
    <w:name w:val="03-Titulo3"/>
    <w:basedOn w:val="Normal"/>
    <w:link w:val="03-Titulo3Char"/>
    <w:qFormat/>
    <w:pPr>
      <w:ind w:firstLine="0"/>
    </w:pPr>
  </w:style>
  <w:style w:type="character" w:customStyle="1" w:styleId="PargrafoChar">
    <w:name w:val="Parágrafo Char"/>
    <w:basedOn w:val="Fontepargpadro"/>
    <w:link w:val="Pargrafo"/>
    <w:rPr>
      <w:sz w:val="24"/>
    </w:rPr>
  </w:style>
  <w:style w:type="character" w:customStyle="1" w:styleId="02-Titulo2Char">
    <w:name w:val="02-Titulo2 Char"/>
    <w:basedOn w:val="PargrafoChar"/>
    <w:link w:val="02-Titulo2"/>
    <w:rPr>
      <w:smallCaps/>
      <w:sz w:val="24"/>
      <w:szCs w:val="24"/>
    </w:rPr>
  </w:style>
  <w:style w:type="paragraph" w:customStyle="1" w:styleId="textodescritivo">
    <w:name w:val="texto descritivo"/>
    <w:basedOn w:val="Ttulo2"/>
    <w:link w:val="textodescritivoChar"/>
    <w:qFormat/>
    <w:pPr>
      <w:numPr>
        <w:ilvl w:val="0"/>
        <w:numId w:val="0"/>
      </w:numPr>
      <w:ind w:firstLine="851"/>
    </w:pPr>
    <w:rPr>
      <w:smallCaps w:val="0"/>
      <w:color w:val="1F497D" w:themeColor="text2"/>
      <w:szCs w:val="24"/>
    </w:rPr>
  </w:style>
  <w:style w:type="character" w:customStyle="1" w:styleId="03-Titulo3Char">
    <w:name w:val="03-Titulo3 Char"/>
    <w:basedOn w:val="Fontepargpadro"/>
    <w:link w:val="03-Titulo3"/>
    <w:rPr>
      <w:sz w:val="24"/>
    </w:rPr>
  </w:style>
  <w:style w:type="character" w:customStyle="1" w:styleId="textodescritivoChar">
    <w:name w:val="texto descritivo Char"/>
    <w:basedOn w:val="Ttulo2Char"/>
    <w:link w:val="textodescritivo"/>
    <w:rPr>
      <w:smallCaps w:val="0"/>
      <w:color w:val="1F497D" w:themeColor="text2"/>
      <w:sz w:val="24"/>
      <w:szCs w:val="24"/>
    </w:rPr>
  </w:style>
  <w:style w:type="paragraph" w:customStyle="1" w:styleId="paragraph">
    <w:name w:val="paragraph"/>
    <w:basedOn w:val="Normal"/>
    <w:pPr>
      <w:spacing w:before="100" w:beforeAutospacing="1" w:after="100" w:afterAutospacing="1" w:line="240" w:lineRule="auto"/>
      <w:ind w:firstLine="0"/>
      <w:jc w:val="left"/>
    </w:pPr>
    <w:rPr>
      <w:szCs w:val="24"/>
    </w:rPr>
  </w:style>
  <w:style w:type="character" w:customStyle="1" w:styleId="normaltextrun">
    <w:name w:val="normaltextrun"/>
    <w:basedOn w:val="Fontepargpadro"/>
  </w:style>
  <w:style w:type="character" w:customStyle="1" w:styleId="eop">
    <w:name w:val="eop"/>
    <w:basedOn w:val="Fontepargpadro"/>
  </w:style>
  <w:style w:type="character" w:styleId="Refdecomentrio">
    <w:name w:val="annotation reference"/>
    <w:basedOn w:val="Fontepargpadro"/>
    <w:semiHidden/>
    <w:unhideWhenUsed/>
    <w:rPr>
      <w:sz w:val="16"/>
      <w:szCs w:val="16"/>
    </w:rPr>
  </w:style>
  <w:style w:type="paragraph" w:styleId="Assuntodocomentrio">
    <w:name w:val="annotation subject"/>
    <w:basedOn w:val="Textodecomentrio"/>
    <w:next w:val="Textodecomentrio"/>
    <w:link w:val="AssuntodocomentrioChar"/>
    <w:semiHidden/>
    <w:unhideWhenUsed/>
    <w:rsid w:val="00E0645D"/>
    <w:pPr>
      <w:spacing w:line="240" w:lineRule="auto"/>
      <w:jc w:val="both"/>
    </w:pPr>
    <w:rPr>
      <w:b/>
      <w:bCs/>
      <w:sz w:val="20"/>
    </w:rPr>
  </w:style>
  <w:style w:type="character" w:customStyle="1" w:styleId="TextodecomentrioChar">
    <w:name w:val="Texto de comentário Char"/>
    <w:basedOn w:val="Fontepargpadro"/>
    <w:link w:val="Textodecomentrio"/>
    <w:semiHidden/>
    <w:rsid w:val="00E0645D"/>
    <w:rPr>
      <w:rFonts w:eastAsia="Times New Roman"/>
      <w:sz w:val="24"/>
    </w:rPr>
  </w:style>
  <w:style w:type="character" w:customStyle="1" w:styleId="AssuntodocomentrioChar">
    <w:name w:val="Assunto do comentário Char"/>
    <w:basedOn w:val="TextodecomentrioChar"/>
    <w:link w:val="Assuntodocomentrio"/>
    <w:semiHidden/>
    <w:rsid w:val="00E0645D"/>
    <w:rPr>
      <w:rFonts w:eastAsia="Times New Roman"/>
      <w:b/>
      <w:bCs/>
      <w:sz w:val="24"/>
    </w:rPr>
  </w:style>
  <w:style w:type="character" w:customStyle="1" w:styleId="A14">
    <w:name w:val="A14"/>
    <w:uiPriority w:val="99"/>
    <w:rsid w:val="00D55E57"/>
    <w:rPr>
      <w:rFonts w:cs="Open Sans"/>
      <w:color w:val="2977A7"/>
      <w:sz w:val="18"/>
      <w:szCs w:val="18"/>
      <w:u w:val="single"/>
    </w:rPr>
  </w:style>
  <w:style w:type="character" w:styleId="MenoPendente">
    <w:name w:val="Unresolved Mention"/>
    <w:basedOn w:val="Fontepargpadro"/>
    <w:uiPriority w:val="99"/>
    <w:semiHidden/>
    <w:unhideWhenUsed/>
    <w:rsid w:val="00862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936">
      <w:bodyDiv w:val="1"/>
      <w:marLeft w:val="0"/>
      <w:marRight w:val="0"/>
      <w:marTop w:val="0"/>
      <w:marBottom w:val="0"/>
      <w:divBdr>
        <w:top w:val="none" w:sz="0" w:space="0" w:color="auto"/>
        <w:left w:val="none" w:sz="0" w:space="0" w:color="auto"/>
        <w:bottom w:val="none" w:sz="0" w:space="0" w:color="auto"/>
        <w:right w:val="none" w:sz="0" w:space="0" w:color="auto"/>
      </w:divBdr>
    </w:div>
    <w:div w:id="20979968">
      <w:bodyDiv w:val="1"/>
      <w:marLeft w:val="0"/>
      <w:marRight w:val="0"/>
      <w:marTop w:val="0"/>
      <w:marBottom w:val="0"/>
      <w:divBdr>
        <w:top w:val="none" w:sz="0" w:space="0" w:color="auto"/>
        <w:left w:val="none" w:sz="0" w:space="0" w:color="auto"/>
        <w:bottom w:val="none" w:sz="0" w:space="0" w:color="auto"/>
        <w:right w:val="none" w:sz="0" w:space="0" w:color="auto"/>
      </w:divBdr>
    </w:div>
    <w:div w:id="90203336">
      <w:bodyDiv w:val="1"/>
      <w:marLeft w:val="0"/>
      <w:marRight w:val="0"/>
      <w:marTop w:val="0"/>
      <w:marBottom w:val="0"/>
      <w:divBdr>
        <w:top w:val="none" w:sz="0" w:space="0" w:color="auto"/>
        <w:left w:val="none" w:sz="0" w:space="0" w:color="auto"/>
        <w:bottom w:val="none" w:sz="0" w:space="0" w:color="auto"/>
        <w:right w:val="none" w:sz="0" w:space="0" w:color="auto"/>
      </w:divBdr>
    </w:div>
    <w:div w:id="116143122">
      <w:bodyDiv w:val="1"/>
      <w:marLeft w:val="0"/>
      <w:marRight w:val="0"/>
      <w:marTop w:val="0"/>
      <w:marBottom w:val="0"/>
      <w:divBdr>
        <w:top w:val="none" w:sz="0" w:space="0" w:color="auto"/>
        <w:left w:val="none" w:sz="0" w:space="0" w:color="auto"/>
        <w:bottom w:val="none" w:sz="0" w:space="0" w:color="auto"/>
        <w:right w:val="none" w:sz="0" w:space="0" w:color="auto"/>
      </w:divBdr>
    </w:div>
    <w:div w:id="173305494">
      <w:bodyDiv w:val="1"/>
      <w:marLeft w:val="0"/>
      <w:marRight w:val="0"/>
      <w:marTop w:val="0"/>
      <w:marBottom w:val="0"/>
      <w:divBdr>
        <w:top w:val="none" w:sz="0" w:space="0" w:color="auto"/>
        <w:left w:val="none" w:sz="0" w:space="0" w:color="auto"/>
        <w:bottom w:val="none" w:sz="0" w:space="0" w:color="auto"/>
        <w:right w:val="none" w:sz="0" w:space="0" w:color="auto"/>
      </w:divBdr>
    </w:div>
    <w:div w:id="216165617">
      <w:bodyDiv w:val="1"/>
      <w:marLeft w:val="0"/>
      <w:marRight w:val="0"/>
      <w:marTop w:val="0"/>
      <w:marBottom w:val="0"/>
      <w:divBdr>
        <w:top w:val="none" w:sz="0" w:space="0" w:color="auto"/>
        <w:left w:val="none" w:sz="0" w:space="0" w:color="auto"/>
        <w:bottom w:val="none" w:sz="0" w:space="0" w:color="auto"/>
        <w:right w:val="none" w:sz="0" w:space="0" w:color="auto"/>
      </w:divBdr>
      <w:divsChild>
        <w:div w:id="179725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340241">
      <w:bodyDiv w:val="1"/>
      <w:marLeft w:val="0"/>
      <w:marRight w:val="0"/>
      <w:marTop w:val="0"/>
      <w:marBottom w:val="0"/>
      <w:divBdr>
        <w:top w:val="none" w:sz="0" w:space="0" w:color="auto"/>
        <w:left w:val="none" w:sz="0" w:space="0" w:color="auto"/>
        <w:bottom w:val="none" w:sz="0" w:space="0" w:color="auto"/>
        <w:right w:val="none" w:sz="0" w:space="0" w:color="auto"/>
      </w:divBdr>
    </w:div>
    <w:div w:id="304773879">
      <w:bodyDiv w:val="1"/>
      <w:marLeft w:val="0"/>
      <w:marRight w:val="0"/>
      <w:marTop w:val="0"/>
      <w:marBottom w:val="0"/>
      <w:divBdr>
        <w:top w:val="none" w:sz="0" w:space="0" w:color="auto"/>
        <w:left w:val="none" w:sz="0" w:space="0" w:color="auto"/>
        <w:bottom w:val="none" w:sz="0" w:space="0" w:color="auto"/>
        <w:right w:val="none" w:sz="0" w:space="0" w:color="auto"/>
      </w:divBdr>
    </w:div>
    <w:div w:id="312561116">
      <w:bodyDiv w:val="1"/>
      <w:marLeft w:val="0"/>
      <w:marRight w:val="0"/>
      <w:marTop w:val="0"/>
      <w:marBottom w:val="0"/>
      <w:divBdr>
        <w:top w:val="none" w:sz="0" w:space="0" w:color="auto"/>
        <w:left w:val="none" w:sz="0" w:space="0" w:color="auto"/>
        <w:bottom w:val="none" w:sz="0" w:space="0" w:color="auto"/>
        <w:right w:val="none" w:sz="0" w:space="0" w:color="auto"/>
      </w:divBdr>
    </w:div>
    <w:div w:id="397092392">
      <w:bodyDiv w:val="1"/>
      <w:marLeft w:val="0"/>
      <w:marRight w:val="0"/>
      <w:marTop w:val="0"/>
      <w:marBottom w:val="0"/>
      <w:divBdr>
        <w:top w:val="none" w:sz="0" w:space="0" w:color="auto"/>
        <w:left w:val="none" w:sz="0" w:space="0" w:color="auto"/>
        <w:bottom w:val="none" w:sz="0" w:space="0" w:color="auto"/>
        <w:right w:val="none" w:sz="0" w:space="0" w:color="auto"/>
      </w:divBdr>
    </w:div>
    <w:div w:id="417288346">
      <w:bodyDiv w:val="1"/>
      <w:marLeft w:val="0"/>
      <w:marRight w:val="0"/>
      <w:marTop w:val="0"/>
      <w:marBottom w:val="0"/>
      <w:divBdr>
        <w:top w:val="none" w:sz="0" w:space="0" w:color="auto"/>
        <w:left w:val="none" w:sz="0" w:space="0" w:color="auto"/>
        <w:bottom w:val="none" w:sz="0" w:space="0" w:color="auto"/>
        <w:right w:val="none" w:sz="0" w:space="0" w:color="auto"/>
      </w:divBdr>
    </w:div>
    <w:div w:id="611592671">
      <w:bodyDiv w:val="1"/>
      <w:marLeft w:val="0"/>
      <w:marRight w:val="0"/>
      <w:marTop w:val="0"/>
      <w:marBottom w:val="0"/>
      <w:divBdr>
        <w:top w:val="none" w:sz="0" w:space="0" w:color="auto"/>
        <w:left w:val="none" w:sz="0" w:space="0" w:color="auto"/>
        <w:bottom w:val="none" w:sz="0" w:space="0" w:color="auto"/>
        <w:right w:val="none" w:sz="0" w:space="0" w:color="auto"/>
      </w:divBdr>
    </w:div>
    <w:div w:id="690230939">
      <w:bodyDiv w:val="1"/>
      <w:marLeft w:val="0"/>
      <w:marRight w:val="0"/>
      <w:marTop w:val="0"/>
      <w:marBottom w:val="0"/>
      <w:divBdr>
        <w:top w:val="none" w:sz="0" w:space="0" w:color="auto"/>
        <w:left w:val="none" w:sz="0" w:space="0" w:color="auto"/>
        <w:bottom w:val="none" w:sz="0" w:space="0" w:color="auto"/>
        <w:right w:val="none" w:sz="0" w:space="0" w:color="auto"/>
      </w:divBdr>
      <w:divsChild>
        <w:div w:id="8837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5510">
      <w:bodyDiv w:val="1"/>
      <w:marLeft w:val="0"/>
      <w:marRight w:val="0"/>
      <w:marTop w:val="0"/>
      <w:marBottom w:val="0"/>
      <w:divBdr>
        <w:top w:val="none" w:sz="0" w:space="0" w:color="auto"/>
        <w:left w:val="none" w:sz="0" w:space="0" w:color="auto"/>
        <w:bottom w:val="none" w:sz="0" w:space="0" w:color="auto"/>
        <w:right w:val="none" w:sz="0" w:space="0" w:color="auto"/>
      </w:divBdr>
    </w:div>
    <w:div w:id="896165537">
      <w:bodyDiv w:val="1"/>
      <w:marLeft w:val="0"/>
      <w:marRight w:val="0"/>
      <w:marTop w:val="0"/>
      <w:marBottom w:val="0"/>
      <w:divBdr>
        <w:top w:val="none" w:sz="0" w:space="0" w:color="auto"/>
        <w:left w:val="none" w:sz="0" w:space="0" w:color="auto"/>
        <w:bottom w:val="none" w:sz="0" w:space="0" w:color="auto"/>
        <w:right w:val="none" w:sz="0" w:space="0" w:color="auto"/>
      </w:divBdr>
    </w:div>
    <w:div w:id="904294489">
      <w:bodyDiv w:val="1"/>
      <w:marLeft w:val="0"/>
      <w:marRight w:val="0"/>
      <w:marTop w:val="0"/>
      <w:marBottom w:val="0"/>
      <w:divBdr>
        <w:top w:val="none" w:sz="0" w:space="0" w:color="auto"/>
        <w:left w:val="none" w:sz="0" w:space="0" w:color="auto"/>
        <w:bottom w:val="none" w:sz="0" w:space="0" w:color="auto"/>
        <w:right w:val="none" w:sz="0" w:space="0" w:color="auto"/>
      </w:divBdr>
    </w:div>
    <w:div w:id="1028143086">
      <w:bodyDiv w:val="1"/>
      <w:marLeft w:val="0"/>
      <w:marRight w:val="0"/>
      <w:marTop w:val="0"/>
      <w:marBottom w:val="0"/>
      <w:divBdr>
        <w:top w:val="none" w:sz="0" w:space="0" w:color="auto"/>
        <w:left w:val="none" w:sz="0" w:space="0" w:color="auto"/>
        <w:bottom w:val="none" w:sz="0" w:space="0" w:color="auto"/>
        <w:right w:val="none" w:sz="0" w:space="0" w:color="auto"/>
      </w:divBdr>
    </w:div>
    <w:div w:id="1500656129">
      <w:bodyDiv w:val="1"/>
      <w:marLeft w:val="0"/>
      <w:marRight w:val="0"/>
      <w:marTop w:val="0"/>
      <w:marBottom w:val="0"/>
      <w:divBdr>
        <w:top w:val="none" w:sz="0" w:space="0" w:color="auto"/>
        <w:left w:val="none" w:sz="0" w:space="0" w:color="auto"/>
        <w:bottom w:val="none" w:sz="0" w:space="0" w:color="auto"/>
        <w:right w:val="none" w:sz="0" w:space="0" w:color="auto"/>
      </w:divBdr>
    </w:div>
    <w:div w:id="1506088096">
      <w:bodyDiv w:val="1"/>
      <w:marLeft w:val="0"/>
      <w:marRight w:val="0"/>
      <w:marTop w:val="0"/>
      <w:marBottom w:val="0"/>
      <w:divBdr>
        <w:top w:val="none" w:sz="0" w:space="0" w:color="auto"/>
        <w:left w:val="none" w:sz="0" w:space="0" w:color="auto"/>
        <w:bottom w:val="none" w:sz="0" w:space="0" w:color="auto"/>
        <w:right w:val="none" w:sz="0" w:space="0" w:color="auto"/>
      </w:divBdr>
    </w:div>
    <w:div w:id="1642615111">
      <w:bodyDiv w:val="1"/>
      <w:marLeft w:val="0"/>
      <w:marRight w:val="0"/>
      <w:marTop w:val="0"/>
      <w:marBottom w:val="0"/>
      <w:divBdr>
        <w:top w:val="none" w:sz="0" w:space="0" w:color="auto"/>
        <w:left w:val="none" w:sz="0" w:space="0" w:color="auto"/>
        <w:bottom w:val="none" w:sz="0" w:space="0" w:color="auto"/>
        <w:right w:val="none" w:sz="0" w:space="0" w:color="auto"/>
      </w:divBdr>
    </w:div>
    <w:div w:id="1913852733">
      <w:bodyDiv w:val="1"/>
      <w:marLeft w:val="0"/>
      <w:marRight w:val="0"/>
      <w:marTop w:val="0"/>
      <w:marBottom w:val="0"/>
      <w:divBdr>
        <w:top w:val="none" w:sz="0" w:space="0" w:color="auto"/>
        <w:left w:val="none" w:sz="0" w:space="0" w:color="auto"/>
        <w:bottom w:val="none" w:sz="0" w:space="0" w:color="auto"/>
        <w:right w:val="none" w:sz="0" w:space="0" w:color="auto"/>
      </w:divBdr>
    </w:div>
    <w:div w:id="1998723769">
      <w:bodyDiv w:val="1"/>
      <w:marLeft w:val="0"/>
      <w:marRight w:val="0"/>
      <w:marTop w:val="0"/>
      <w:marBottom w:val="0"/>
      <w:divBdr>
        <w:top w:val="none" w:sz="0" w:space="0" w:color="auto"/>
        <w:left w:val="none" w:sz="0" w:space="0" w:color="auto"/>
        <w:bottom w:val="none" w:sz="0" w:space="0" w:color="auto"/>
        <w:right w:val="none" w:sz="0" w:space="0" w:color="auto"/>
      </w:divBdr>
    </w:div>
    <w:div w:id="2143647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repositorio.ufsc.br/xmlui/handle/123456789/8170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hart" Target="charts/chart4.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hart" Target="charts/chart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ibm.com/docs/pt-br/rsas/7.5.0?topic=structure-class-diagram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D:\FAI-Jales\Coordena&#231;&#227;o\2004\TCC\Formul&#225;rios\modelo-tcc.do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Planilha1!$A$2:$A$4</c:f>
              <c:strCache>
                <c:ptCount val="3"/>
                <c:pt idx="0">
                  <c:v>Sim</c:v>
                </c:pt>
                <c:pt idx="1">
                  <c:v>Não</c:v>
                </c:pt>
                <c:pt idx="2">
                  <c:v>Poderia melhorar</c:v>
                </c:pt>
              </c:strCache>
            </c:strRef>
          </c:cat>
          <c:val>
            <c:numRef>
              <c:f>Planilha1!$B$2:$B$4</c:f>
              <c:numCache>
                <c:formatCode>General</c:formatCode>
                <c:ptCount val="3"/>
                <c:pt idx="0">
                  <c:v>10</c:v>
                </c:pt>
                <c:pt idx="1">
                  <c:v>5</c:v>
                </c:pt>
                <c:pt idx="2">
                  <c:v>10</c:v>
                </c:pt>
              </c:numCache>
            </c:numRef>
          </c:val>
          <c:extLst>
            <c:ext xmlns:c16="http://schemas.microsoft.com/office/drawing/2014/chart" uri="{C3380CC4-5D6E-409C-BE32-E72D297353CC}">
              <c16:uniqueId val="{00000000-089F-48DD-AF39-0E4809F71665}"/>
            </c:ext>
          </c:extLst>
        </c:ser>
        <c:dLbls>
          <c:showLegendKey val="0"/>
          <c:showVal val="0"/>
          <c:showCatName val="0"/>
          <c:showSerName val="0"/>
          <c:showPercent val="0"/>
          <c:showBubbleSize val="0"/>
        </c:dLbls>
        <c:gapWidth val="219"/>
        <c:overlap val="-27"/>
        <c:axId val="325748511"/>
        <c:axId val="325749951"/>
      </c:barChart>
      <c:catAx>
        <c:axId val="325748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5749951"/>
        <c:crosses val="autoZero"/>
        <c:auto val="1"/>
        <c:lblAlgn val="ctr"/>
        <c:lblOffset val="100"/>
        <c:noMultiLvlLbl val="0"/>
      </c:catAx>
      <c:valAx>
        <c:axId val="325749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5748511"/>
        <c:crosses val="autoZero"/>
        <c:crossBetween val="between"/>
      </c:valAx>
      <c:spPr>
        <a:noFill/>
        <a:ln>
          <a:noFill/>
        </a:ln>
        <a:effectLst/>
      </c:spPr>
    </c:plotArea>
    <c:plotVisOnly val="1"/>
    <c:dispBlanksAs val="gap"/>
    <c:showDLblsOverMax val="0"/>
    <c:extLst>
      <c:ext uri="{0b15fc19-7d7d-44ad-8c2d-2c3a37ce22c3}">
        <chartProps xmlns="https://web.wps.cn/et/2018/main" chartId="{7e1853b5-af23-49d4-9f3f-f0d9289f3eab}"/>
      </c:ext>
    </c:extLst>
  </c:chart>
  <c:spPr>
    <a:solidFill>
      <a:schemeClr val="bg1"/>
    </a:solidFill>
    <a:ln w="9525" cap="flat" cmpd="sng" algn="ctr">
      <a:solidFill>
        <a:schemeClr val="tx1">
          <a:lumMod val="15000"/>
          <a:lumOff val="85000"/>
        </a:schemeClr>
      </a:solidFill>
      <a:round/>
    </a:ln>
    <a:effectLst/>
  </c:spPr>
  <c:txPr>
    <a:bodyPr/>
    <a:lstStyle/>
    <a:p>
      <a:pPr>
        <a:defRPr lang="pt-B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Planilha1!$A$2:$A$4</c:f>
              <c:strCache>
                <c:ptCount val="3"/>
                <c:pt idx="0">
                  <c:v>E-mail</c:v>
                </c:pt>
                <c:pt idx="1">
                  <c:v>Correspondência</c:v>
                </c:pt>
                <c:pt idx="2">
                  <c:v>Em aula</c:v>
                </c:pt>
              </c:strCache>
            </c:strRef>
          </c:cat>
          <c:val>
            <c:numRef>
              <c:f>Planilha1!$B$2:$B$4</c:f>
              <c:numCache>
                <c:formatCode>General</c:formatCode>
                <c:ptCount val="3"/>
                <c:pt idx="0">
                  <c:v>20</c:v>
                </c:pt>
                <c:pt idx="1">
                  <c:v>1</c:v>
                </c:pt>
                <c:pt idx="2">
                  <c:v>3</c:v>
                </c:pt>
              </c:numCache>
            </c:numRef>
          </c:val>
          <c:extLst>
            <c:ext xmlns:c16="http://schemas.microsoft.com/office/drawing/2014/chart" uri="{C3380CC4-5D6E-409C-BE32-E72D297353CC}">
              <c16:uniqueId val="{00000000-C27A-4D72-BFB2-5273B4577801}"/>
            </c:ext>
          </c:extLst>
        </c:ser>
        <c:dLbls>
          <c:showLegendKey val="0"/>
          <c:showVal val="0"/>
          <c:showCatName val="0"/>
          <c:showSerName val="0"/>
          <c:showPercent val="0"/>
          <c:showBubbleSize val="0"/>
        </c:dLbls>
        <c:gapWidth val="219"/>
        <c:overlap val="-27"/>
        <c:axId val="325748511"/>
        <c:axId val="325749951"/>
      </c:barChart>
      <c:catAx>
        <c:axId val="325748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5749951"/>
        <c:crosses val="autoZero"/>
        <c:auto val="1"/>
        <c:lblAlgn val="ctr"/>
        <c:lblOffset val="100"/>
        <c:noMultiLvlLbl val="0"/>
      </c:catAx>
      <c:valAx>
        <c:axId val="325749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5748511"/>
        <c:crosses val="autoZero"/>
        <c:crossBetween val="between"/>
      </c:valAx>
      <c:spPr>
        <a:noFill/>
        <a:ln>
          <a:noFill/>
        </a:ln>
        <a:effectLst/>
      </c:spPr>
    </c:plotArea>
    <c:plotVisOnly val="1"/>
    <c:dispBlanksAs val="gap"/>
    <c:showDLblsOverMax val="0"/>
    <c:extLst>
      <c:ext uri="{0b15fc19-7d7d-44ad-8c2d-2c3a37ce22c3}">
        <chartProps xmlns="https://web.wps.cn/et/2018/main" chartId="{8ffff2ec-e4d3-460d-972b-d14916167d89}"/>
      </c:ext>
    </c:extLst>
  </c:chart>
  <c:spPr>
    <a:solidFill>
      <a:schemeClr val="bg1"/>
    </a:solidFill>
    <a:ln w="9525" cap="flat" cmpd="sng" algn="ctr">
      <a:solidFill>
        <a:schemeClr val="tx1">
          <a:lumMod val="15000"/>
          <a:lumOff val="85000"/>
        </a:schemeClr>
      </a:solidFill>
      <a:round/>
    </a:ln>
    <a:effectLst/>
  </c:spPr>
  <c:txPr>
    <a:bodyPr/>
    <a:lstStyle/>
    <a:p>
      <a:pPr>
        <a:defRPr lang="pt-B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Planilha1!$A$2:$A$5</c:f>
              <c:strCache>
                <c:ptCount val="4"/>
                <c:pt idx="0">
                  <c:v>Ligação</c:v>
                </c:pt>
                <c:pt idx="1">
                  <c:v>Anotar no caderno</c:v>
                </c:pt>
                <c:pt idx="2">
                  <c:v>Pergunta ao professor</c:v>
                </c:pt>
                <c:pt idx="3">
                  <c:v>E-mail</c:v>
                </c:pt>
              </c:strCache>
            </c:strRef>
          </c:cat>
          <c:val>
            <c:numRef>
              <c:f>Planilha1!$B$2:$B$5</c:f>
              <c:numCache>
                <c:formatCode>General</c:formatCode>
                <c:ptCount val="4"/>
                <c:pt idx="0">
                  <c:v>5</c:v>
                </c:pt>
                <c:pt idx="1">
                  <c:v>1</c:v>
                </c:pt>
                <c:pt idx="2">
                  <c:v>8</c:v>
                </c:pt>
                <c:pt idx="3">
                  <c:v>10</c:v>
                </c:pt>
              </c:numCache>
            </c:numRef>
          </c:val>
          <c:extLst>
            <c:ext xmlns:c16="http://schemas.microsoft.com/office/drawing/2014/chart" uri="{C3380CC4-5D6E-409C-BE32-E72D297353CC}">
              <c16:uniqueId val="{00000000-6315-49CA-AF73-4A4FC34FFB3F}"/>
            </c:ext>
          </c:extLst>
        </c:ser>
        <c:dLbls>
          <c:showLegendKey val="0"/>
          <c:showVal val="0"/>
          <c:showCatName val="0"/>
          <c:showSerName val="0"/>
          <c:showPercent val="0"/>
          <c:showBubbleSize val="0"/>
        </c:dLbls>
        <c:gapWidth val="219"/>
        <c:overlap val="-27"/>
        <c:axId val="118624207"/>
        <c:axId val="46150591"/>
      </c:barChart>
      <c:catAx>
        <c:axId val="118624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46150591"/>
        <c:crosses val="autoZero"/>
        <c:auto val="1"/>
        <c:lblAlgn val="ctr"/>
        <c:lblOffset val="100"/>
        <c:noMultiLvlLbl val="0"/>
      </c:catAx>
      <c:valAx>
        <c:axId val="4615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118624207"/>
        <c:crosses val="autoZero"/>
        <c:crossBetween val="between"/>
      </c:valAx>
      <c:spPr>
        <a:noFill/>
        <a:ln>
          <a:noFill/>
        </a:ln>
        <a:effectLst/>
      </c:spPr>
    </c:plotArea>
    <c:plotVisOnly val="1"/>
    <c:dispBlanksAs val="gap"/>
    <c:showDLblsOverMax val="0"/>
    <c:extLst>
      <c:ext uri="{0b15fc19-7d7d-44ad-8c2d-2c3a37ce22c3}">
        <chartProps xmlns="https://web.wps.cn/et/2018/main" chartId="{525d7a2a-bf74-49ff-8ce0-526c573477be}"/>
      </c:ext>
    </c:extLst>
  </c:chart>
  <c:spPr>
    <a:solidFill>
      <a:schemeClr val="bg1"/>
    </a:solidFill>
    <a:ln w="9525" cap="flat" cmpd="sng" algn="ctr">
      <a:solidFill>
        <a:schemeClr val="tx1">
          <a:lumMod val="15000"/>
          <a:lumOff val="85000"/>
        </a:schemeClr>
      </a:solidFill>
      <a:round/>
    </a:ln>
    <a:effectLst/>
  </c:spPr>
  <c:txPr>
    <a:bodyPr/>
    <a:lstStyle/>
    <a:p>
      <a:pPr>
        <a:defRPr lang="pt-B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Planilha1!$B$1</c:f>
              <c:strCache>
                <c:ptCount val="1"/>
                <c:pt idx="0">
                  <c:v>Coluna1</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F13-4AD7-BABB-E0D4635C37C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F13-4AD7-BABB-E0D4635C37C1}"/>
              </c:ext>
            </c:extLst>
          </c:dPt>
          <c:dLbls>
            <c:spPr>
              <a:noFill/>
              <a:ln>
                <a:noFill/>
              </a:ln>
              <a:effectLst/>
            </c:spPr>
            <c:txPr>
              <a:bodyPr rot="0" spcFirstLastPara="1" vertOverflow="ellipsis" vert="horz" wrap="square" lIns="38100" tIns="19050" rIns="38100" bIns="19050" anchor="ctr" anchorCtr="1">
                <a:spAutoFit/>
              </a:bodyPr>
              <a:lstStyle/>
              <a:p>
                <a:pPr>
                  <a:defRPr lang="pt-B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Planilha1!$A$2:$A$3</c:f>
              <c:strCache>
                <c:ptCount val="2"/>
                <c:pt idx="0">
                  <c:v>Sim</c:v>
                </c:pt>
                <c:pt idx="1">
                  <c:v>Não</c:v>
                </c:pt>
              </c:strCache>
            </c:strRef>
          </c:cat>
          <c:val>
            <c:numRef>
              <c:f>Planilha1!$B$2:$B$3</c:f>
              <c:numCache>
                <c:formatCode>General</c:formatCode>
                <c:ptCount val="2"/>
                <c:pt idx="0">
                  <c:v>15</c:v>
                </c:pt>
                <c:pt idx="1">
                  <c:v>10</c:v>
                </c:pt>
              </c:numCache>
            </c:numRef>
          </c:val>
          <c:extLst>
            <c:ext xmlns:c16="http://schemas.microsoft.com/office/drawing/2014/chart" uri="{C3380CC4-5D6E-409C-BE32-E72D297353CC}">
              <c16:uniqueId val="{00000004-CF13-4AD7-BABB-E0D4635C37C1}"/>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uri="{0b15fc19-7d7d-44ad-8c2d-2c3a37ce22c3}">
        <chartProps xmlns="https://web.wps.cn/et/2018/main" chartId="{11a6f9c5-d0f7-409c-89b6-cb2653883752}"/>
      </c:ext>
    </c:extLst>
  </c:chart>
  <c:spPr>
    <a:solidFill>
      <a:schemeClr val="bg1"/>
    </a:solidFill>
    <a:ln w="9525" cap="flat" cmpd="sng" algn="ctr">
      <a:solidFill>
        <a:schemeClr val="tx1">
          <a:lumMod val="15000"/>
          <a:lumOff val="85000"/>
        </a:schemeClr>
      </a:solidFill>
      <a:round/>
    </a:ln>
    <a:effectLst/>
  </c:spPr>
  <c:txPr>
    <a:bodyPr/>
    <a:lstStyle/>
    <a:p>
      <a:pPr>
        <a:defRPr lang="pt-B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Planilha1!$A$2:$A$6</c:f>
              <c:strCache>
                <c:ptCount val="5"/>
                <c:pt idx="0">
                  <c:v>Nível 1</c:v>
                </c:pt>
                <c:pt idx="1">
                  <c:v>Nível 2</c:v>
                </c:pt>
                <c:pt idx="2">
                  <c:v>Nível 3</c:v>
                </c:pt>
                <c:pt idx="3">
                  <c:v>Nível 4</c:v>
                </c:pt>
                <c:pt idx="4">
                  <c:v>Nível 5</c:v>
                </c:pt>
              </c:strCache>
            </c:strRef>
          </c:cat>
          <c:val>
            <c:numRef>
              <c:f>Planilha1!$B$2:$B$6</c:f>
              <c:numCache>
                <c:formatCode>General</c:formatCode>
                <c:ptCount val="5"/>
                <c:pt idx="0">
                  <c:v>1</c:v>
                </c:pt>
                <c:pt idx="1">
                  <c:v>4</c:v>
                </c:pt>
                <c:pt idx="2">
                  <c:v>5</c:v>
                </c:pt>
                <c:pt idx="3">
                  <c:v>8</c:v>
                </c:pt>
                <c:pt idx="4">
                  <c:v>9</c:v>
                </c:pt>
              </c:numCache>
            </c:numRef>
          </c:val>
          <c:extLst>
            <c:ext xmlns:c16="http://schemas.microsoft.com/office/drawing/2014/chart" uri="{C3380CC4-5D6E-409C-BE32-E72D297353CC}">
              <c16:uniqueId val="{00000000-9525-4139-9CF5-B80923705A20}"/>
            </c:ext>
          </c:extLst>
        </c:ser>
        <c:dLbls>
          <c:showLegendKey val="0"/>
          <c:showVal val="0"/>
          <c:showCatName val="0"/>
          <c:showSerName val="0"/>
          <c:showPercent val="0"/>
          <c:showBubbleSize val="0"/>
        </c:dLbls>
        <c:gapWidth val="182"/>
        <c:axId val="323056959"/>
        <c:axId val="323059359"/>
      </c:barChart>
      <c:catAx>
        <c:axId val="3230569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3059359"/>
        <c:crosses val="autoZero"/>
        <c:auto val="1"/>
        <c:lblAlgn val="ctr"/>
        <c:lblOffset val="100"/>
        <c:noMultiLvlLbl val="0"/>
      </c:catAx>
      <c:valAx>
        <c:axId val="3230593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pt-BR" sz="900" b="0" i="0" u="none" strike="noStrike" kern="1200" baseline="0">
                <a:solidFill>
                  <a:schemeClr val="tx1">
                    <a:lumMod val="65000"/>
                    <a:lumOff val="35000"/>
                  </a:schemeClr>
                </a:solidFill>
                <a:latin typeface="+mn-lt"/>
                <a:ea typeface="+mn-ea"/>
                <a:cs typeface="+mn-cs"/>
              </a:defRPr>
            </a:pPr>
            <a:endParaRPr lang="pt-BR"/>
          </a:p>
        </c:txPr>
        <c:crossAx val="323056959"/>
        <c:crosses val="autoZero"/>
        <c:crossBetween val="between"/>
      </c:valAx>
      <c:spPr>
        <a:noFill/>
        <a:ln>
          <a:noFill/>
        </a:ln>
        <a:effectLst/>
      </c:spPr>
    </c:plotArea>
    <c:plotVisOnly val="1"/>
    <c:dispBlanksAs val="gap"/>
    <c:showDLblsOverMax val="0"/>
    <c:extLst>
      <c:ext uri="{0b15fc19-7d7d-44ad-8c2d-2c3a37ce22c3}">
        <chartProps xmlns="https://web.wps.cn/et/2018/main" chartId="{e640991e-e98f-4756-8652-02adb4af20b9}"/>
      </c:ext>
    </c:extLst>
  </c:chart>
  <c:spPr>
    <a:solidFill>
      <a:schemeClr val="bg1"/>
    </a:solidFill>
    <a:ln w="9525" cap="flat" cmpd="sng" algn="ctr">
      <a:solidFill>
        <a:schemeClr val="tx1">
          <a:lumMod val="15000"/>
          <a:lumOff val="85000"/>
        </a:schemeClr>
      </a:solidFill>
      <a:round/>
    </a:ln>
    <a:effectLst/>
  </c:spPr>
  <c:txPr>
    <a:bodyPr/>
    <a:lstStyle/>
    <a:p>
      <a:pPr>
        <a:defRPr lang="pt-B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6892AFA0BE6D24386FA72A0418B315B" ma:contentTypeVersion="12" ma:contentTypeDescription="Create a new document." ma:contentTypeScope="" ma:versionID="888ba1637817d81b45039fb2c249d65b">
  <xsd:schema xmlns:xsd="http://www.w3.org/2001/XMLSchema" xmlns:xs="http://www.w3.org/2001/XMLSchema" xmlns:p="http://schemas.microsoft.com/office/2006/metadata/properties" xmlns:ns2="1dea5944-4d22-4c44-a53a-d2561023746a" xmlns:ns3="868b394a-9287-4537-b8be-f61f5547c476" targetNamespace="http://schemas.microsoft.com/office/2006/metadata/properties" ma:root="true" ma:fieldsID="62b694ad35355af34883ef118337dcb8" ns2:_="" ns3:_="">
    <xsd:import namespace="1dea5944-4d22-4c44-a53a-d2561023746a"/>
    <xsd:import namespace="868b394a-9287-4537-b8be-f61f5547c47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a5944-4d22-4c44-a53a-d256102374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8b394a-9287-4537-b8be-f61f5547c47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c3a7a7-93ca-4e0e-8790-6d4ace913938}" ma:internalName="TaxCatchAll" ma:showField="CatchAllData" ma:web="868b394a-9287-4537-b8be-f61f5547c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1dea5944-4d22-4c44-a53a-d2561023746a" xsi:nil="true"/>
    <TaxCatchAll xmlns="868b394a-9287-4537-b8be-f61f5547c476" xsi:nil="true"/>
    <lcf76f155ced4ddcb4097134ff3c332f xmlns="1dea5944-4d22-4c44-a53a-d2561023746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4E2882-78BC-42A2-A1EF-9AF34316CFF8}">
  <ds:schemaRefs>
    <ds:schemaRef ds:uri="http://schemas.openxmlformats.org/officeDocument/2006/bibliography"/>
  </ds:schemaRefs>
</ds:datastoreItem>
</file>

<file path=customXml/itemProps2.xml><?xml version="1.0" encoding="utf-8"?>
<ds:datastoreItem xmlns:ds="http://schemas.openxmlformats.org/officeDocument/2006/customXml" ds:itemID="{39ED0481-36A1-48D0-B7F4-C926D4B394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a5944-4d22-4c44-a53a-d2561023746a"/>
    <ds:schemaRef ds:uri="868b394a-9287-4537-b8be-f61f5547c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4E906E-50B2-4683-87BF-BA5FB903DB67}">
  <ds:schemaRefs>
    <ds:schemaRef ds:uri="http://schemas.microsoft.com/office/2006/metadata/properties"/>
    <ds:schemaRef ds:uri="http://schemas.microsoft.com/office/infopath/2007/PartnerControls"/>
    <ds:schemaRef ds:uri="9e258a99-471a-4a43-bf80-08500f8fec5e"/>
    <ds:schemaRef ds:uri="1dea5944-4d22-4c44-a53a-d2561023746a"/>
    <ds:schemaRef ds:uri="868b394a-9287-4537-b8be-f61f5547c476"/>
  </ds:schemaRefs>
</ds:datastoreItem>
</file>

<file path=customXml/itemProps4.xml><?xml version="1.0" encoding="utf-8"?>
<ds:datastoreItem xmlns:ds="http://schemas.openxmlformats.org/officeDocument/2006/customXml" ds:itemID="{1B048950-3CCF-4DE2-B4F3-23CED8248E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modelo-tcc.dot</Template>
  <TotalTime>7</TotalTime>
  <Pages>45</Pages>
  <Words>5983</Words>
  <Characters>35401</Characters>
  <Application>Microsoft Office Word</Application>
  <DocSecurity>0</DocSecurity>
  <Lines>295</Lines>
  <Paragraphs>82</Paragraphs>
  <ScaleCrop>false</ScaleCrop>
  <HeadingPairs>
    <vt:vector size="2" baseType="variant">
      <vt:variant>
        <vt:lpstr>Título</vt:lpstr>
      </vt:variant>
      <vt:variant>
        <vt:i4>1</vt:i4>
      </vt:variant>
    </vt:vector>
  </HeadingPairs>
  <TitlesOfParts>
    <vt:vector size="1" baseType="lpstr">
      <vt:lpstr>Título do Trabalho</vt:lpstr>
    </vt:vector>
  </TitlesOfParts>
  <Company>Universidade Luterana do Brasil</Company>
  <LinksUpToDate>false</LinksUpToDate>
  <CharactersWithSpaces>41302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dc:title>
  <dc:creator>c</dc:creator>
  <cp:lastModifiedBy>Mateus Matos</cp:lastModifiedBy>
  <cp:revision>2</cp:revision>
  <cp:lastPrinted>2010-02-07T21:29:00Z</cp:lastPrinted>
  <dcterms:created xsi:type="dcterms:W3CDTF">2025-06-29T16:41:00Z</dcterms:created>
  <dcterms:modified xsi:type="dcterms:W3CDTF">2025-06-29T16:41:00Z</dcterms:modified>
  <cp:category>Trabalho de Conclusão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749145713</vt:i4>
  </property>
  <property fmtid="{D5CDD505-2E9C-101B-9397-08002B2CF9AE}" pid="3" name="_EmailSubject">
    <vt:lpwstr>Arquivos para download TCC</vt:lpwstr>
  </property>
  <property fmtid="{D5CDD505-2E9C-101B-9397-08002B2CF9AE}" pid="4" name="_AuthorEmail">
    <vt:lpwstr>cpmart@melfinet.com.br</vt:lpwstr>
  </property>
  <property fmtid="{D5CDD505-2E9C-101B-9397-08002B2CF9AE}" pid="5" name="_AuthorEmailDisplayName">
    <vt:lpwstr>Cristiano Pires Martins</vt:lpwstr>
  </property>
  <property fmtid="{D5CDD505-2E9C-101B-9397-08002B2CF9AE}" pid="6" name="_ReviewingToolsShownOnce">
    <vt:lpwstr/>
  </property>
  <property fmtid="{D5CDD505-2E9C-101B-9397-08002B2CF9AE}" pid="7" name="KSOProductBuildVer">
    <vt:lpwstr>1046-12.2.0.20323</vt:lpwstr>
  </property>
  <property fmtid="{D5CDD505-2E9C-101B-9397-08002B2CF9AE}" pid="8" name="ICV">
    <vt:lpwstr>A5FD2AF8A88E42F7B387D253BBAC545E_12</vt:lpwstr>
  </property>
  <property fmtid="{D5CDD505-2E9C-101B-9397-08002B2CF9AE}" pid="9" name="ContentTypeId">
    <vt:lpwstr>0x010100C6892AFA0BE6D24386FA72A0418B315B</vt:lpwstr>
  </property>
  <property fmtid="{D5CDD505-2E9C-101B-9397-08002B2CF9AE}" pid="10" name="MediaServiceImageTags">
    <vt:lpwstr/>
  </property>
</Properties>
</file>